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10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4830"/>
        <w:gridCol w:w="3230"/>
        <w:gridCol w:w="2702"/>
      </w:tblGrid>
      <w:tr w:rsidR="000F5EF7" w:rsidTr="00FE4A65">
        <w:trPr>
          <w:cantSplit/>
          <w:trHeight w:hRule="exact" w:val="573"/>
        </w:trPr>
        <w:tc>
          <w:tcPr>
            <w:tcW w:w="20" w:type="dxa"/>
            <w:vMerge w:val="restart"/>
          </w:tcPr>
          <w:p w:rsidR="009E7142" w:rsidRDefault="00A3625F" w:rsidP="00666BD8">
            <w:pPr>
              <w:pStyle w:val="40UKSBrieftextStandard"/>
            </w:pPr>
            <w:r>
              <w:t>J</w:t>
            </w:r>
          </w:p>
        </w:tc>
        <w:tc>
          <w:tcPr>
            <w:tcW w:w="4830" w:type="dxa"/>
          </w:tcPr>
          <w:p w:rsidR="009E7142" w:rsidRDefault="009E7142" w:rsidP="00377410">
            <w:pPr>
              <w:pStyle w:val="21KopfzeileFensterzeileFett"/>
              <w:rPr>
                <w:color w:val="000000" w:themeColor="text1"/>
              </w:rPr>
            </w:pPr>
          </w:p>
          <w:p w:rsidR="00A3625F" w:rsidRDefault="00EC3A0D" w:rsidP="0012178E">
            <w:pPr>
              <w:pStyle w:val="21KopfzeileFensterzeileFet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PD </w:t>
            </w:r>
            <w:r w:rsidR="00A3625F">
              <w:rPr>
                <w:color w:val="000000" w:themeColor="text1"/>
              </w:rPr>
              <w:t>Dr. med. Jan A. Stratmann, Leiter des Lungenkrebszentrums</w:t>
            </w:r>
          </w:p>
          <w:p w:rsidR="000F5EF7" w:rsidRDefault="00403B1A" w:rsidP="0012178E">
            <w:pPr>
              <w:pStyle w:val="21KopfzeileFensterzeileFett"/>
              <w:rPr>
                <w:b w:val="0"/>
                <w:color w:val="000000" w:themeColor="text1"/>
              </w:rPr>
            </w:pPr>
            <w:r w:rsidRPr="00782DC2">
              <w:rPr>
                <w:color w:val="000000" w:themeColor="text1"/>
              </w:rPr>
              <w:t>Unive</w:t>
            </w:r>
            <w:r w:rsidR="00471DE4" w:rsidRPr="00782DC2">
              <w:rPr>
                <w:color w:val="000000" w:themeColor="text1"/>
              </w:rPr>
              <w:t xml:space="preserve">rsitätsklinikum des Saarlandes, Klinik für </w:t>
            </w:r>
            <w:r w:rsidR="00E96C35">
              <w:rPr>
                <w:color w:val="000000" w:themeColor="text1"/>
              </w:rPr>
              <w:t>Innere Medizin V</w:t>
            </w:r>
            <w:r w:rsidR="00E901DB" w:rsidRPr="00782DC2">
              <w:rPr>
                <w:color w:val="000000" w:themeColor="text1"/>
              </w:rPr>
              <w:br/>
            </w:r>
            <w:r w:rsidR="00BB7427" w:rsidRPr="00782DC2">
              <w:rPr>
                <w:b w:val="0"/>
                <w:color w:val="000000" w:themeColor="text1"/>
              </w:rPr>
              <w:t xml:space="preserve">Gebäude </w:t>
            </w:r>
            <w:r w:rsidR="0012178E">
              <w:rPr>
                <w:b w:val="0"/>
                <w:color w:val="000000" w:themeColor="text1"/>
              </w:rPr>
              <w:t>41</w:t>
            </w:r>
            <w:r w:rsidR="000F5EF7" w:rsidRPr="00782DC2">
              <w:rPr>
                <w:b w:val="0"/>
                <w:color w:val="000000" w:themeColor="text1"/>
              </w:rPr>
              <w:t>, D-66421 Homburg</w:t>
            </w:r>
          </w:p>
          <w:p w:rsidR="00764BD3" w:rsidRDefault="00764BD3" w:rsidP="0012178E">
            <w:pPr>
              <w:pStyle w:val="21KopfzeileFensterzeileFett"/>
              <w:rPr>
                <w:b w:val="0"/>
                <w:color w:val="000000" w:themeColor="text1"/>
              </w:rPr>
            </w:pPr>
          </w:p>
          <w:p w:rsidR="00764BD3" w:rsidRDefault="00764BD3" w:rsidP="00764BD3">
            <w:pPr>
              <w:pStyle w:val="21KopfzeileFensterzeileFett"/>
            </w:pPr>
            <w:r>
              <w:t>Bundesinstitut für Arzneimittel und Medizinprodukte</w:t>
            </w:r>
          </w:p>
          <w:p w:rsidR="00764BD3" w:rsidRDefault="00764BD3" w:rsidP="00764BD3">
            <w:pPr>
              <w:pStyle w:val="21KopfzeileFensterzeileFett"/>
            </w:pPr>
            <w:r>
              <w:t>- Bundesopiumstelle -</w:t>
            </w:r>
          </w:p>
          <w:p w:rsidR="00764BD3" w:rsidRDefault="00764BD3" w:rsidP="00764BD3">
            <w:pPr>
              <w:pStyle w:val="21KopfzeileFensterzeileFett"/>
            </w:pPr>
            <w:r>
              <w:t>Kurt-Georg-Kiesinger-Allee 3</w:t>
            </w:r>
          </w:p>
          <w:p w:rsidR="00764BD3" w:rsidRDefault="00764BD3" w:rsidP="00764BD3">
            <w:pPr>
              <w:pStyle w:val="21KopfzeileFensterzeileFett"/>
            </w:pPr>
            <w:r>
              <w:t>53175 Bonn</w:t>
            </w:r>
          </w:p>
        </w:tc>
        <w:tc>
          <w:tcPr>
            <w:tcW w:w="3230" w:type="dxa"/>
            <w:vMerge w:val="restart"/>
          </w:tcPr>
          <w:p w:rsidR="000F5EF7" w:rsidRDefault="000F5EF7" w:rsidP="006A4889">
            <w:pPr>
              <w:spacing w:after="0" w:line="240" w:lineRule="auto"/>
            </w:pPr>
          </w:p>
        </w:tc>
        <w:tc>
          <w:tcPr>
            <w:tcW w:w="2702" w:type="dxa"/>
          </w:tcPr>
          <w:p w:rsidR="000F5EF7" w:rsidRDefault="000F5EF7" w:rsidP="006A4889">
            <w:pPr>
              <w:spacing w:after="0" w:line="240" w:lineRule="auto"/>
            </w:pPr>
          </w:p>
        </w:tc>
      </w:tr>
      <w:tr w:rsidR="000F5EF7" w:rsidRPr="00764BD3" w:rsidTr="00587847">
        <w:trPr>
          <w:cantSplit/>
          <w:trHeight w:hRule="exact" w:val="850"/>
        </w:trPr>
        <w:tc>
          <w:tcPr>
            <w:tcW w:w="20" w:type="dxa"/>
            <w:vMerge/>
            <w:vAlign w:val="center"/>
          </w:tcPr>
          <w:p w:rsidR="000F5EF7" w:rsidRPr="00764BD3" w:rsidRDefault="000F5EF7" w:rsidP="00562B60">
            <w:pPr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830" w:type="dxa"/>
            <w:vMerge w:val="restart"/>
            <w:tcMar>
              <w:top w:w="142" w:type="dxa"/>
            </w:tcMar>
          </w:tcPr>
          <w:p w:rsidR="00410BB8" w:rsidRPr="00764BD3" w:rsidRDefault="003A4B00" w:rsidP="00126754">
            <w:pPr>
              <w:pStyle w:val="40UKSBrieftextStandard"/>
              <w:spacing w:line="480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An den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</w:rPr>
              <w:t>behandelnde:n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</w:rPr>
              <w:t>Hausarzt:in</w:t>
            </w:r>
            <w:proofErr w:type="spellEnd"/>
          </w:p>
        </w:tc>
        <w:tc>
          <w:tcPr>
            <w:tcW w:w="3230" w:type="dxa"/>
            <w:vMerge/>
            <w:vAlign w:val="center"/>
          </w:tcPr>
          <w:p w:rsidR="000F5EF7" w:rsidRPr="00764BD3" w:rsidRDefault="000F5EF7" w:rsidP="00562B60">
            <w:pPr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2" w:type="dxa"/>
          </w:tcPr>
          <w:p w:rsidR="000F5EF7" w:rsidRPr="00764BD3" w:rsidRDefault="000F5EF7" w:rsidP="00562B60">
            <w:pPr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0F5EF7" w:rsidRPr="00764BD3" w:rsidTr="00587847">
        <w:trPr>
          <w:cantSplit/>
          <w:trHeight w:val="1415"/>
        </w:trPr>
        <w:tc>
          <w:tcPr>
            <w:tcW w:w="20" w:type="dxa"/>
            <w:vMerge/>
            <w:vAlign w:val="center"/>
          </w:tcPr>
          <w:p w:rsidR="000F5EF7" w:rsidRPr="00764BD3" w:rsidRDefault="000F5EF7" w:rsidP="00562B60">
            <w:pPr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830" w:type="dxa"/>
            <w:vMerge/>
            <w:vAlign w:val="center"/>
          </w:tcPr>
          <w:p w:rsidR="000F5EF7" w:rsidRPr="00764BD3" w:rsidRDefault="000F5EF7" w:rsidP="00562B60">
            <w:pPr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0" w:type="dxa"/>
            <w:vMerge/>
            <w:vAlign w:val="center"/>
          </w:tcPr>
          <w:p w:rsidR="000F5EF7" w:rsidRPr="00764BD3" w:rsidRDefault="000F5EF7" w:rsidP="00562B60">
            <w:pPr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2" w:type="dxa"/>
          </w:tcPr>
          <w:p w:rsidR="000F5EF7" w:rsidRPr="00764BD3" w:rsidRDefault="000F5EF7" w:rsidP="00562B60">
            <w:pPr>
              <w:pStyle w:val="11KopfzeileZentrumfr"/>
              <w:spacing w:line="480" w:lineRule="auto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764BD3">
              <w:rPr>
                <w:rFonts w:asciiTheme="minorHAnsi" w:hAnsiTheme="minorHAnsi" w:cstheme="minorHAnsi"/>
                <w:sz w:val="20"/>
                <w:szCs w:val="20"/>
              </w:rPr>
              <w:t>Datum</w:t>
            </w:r>
            <w:r w:rsidRPr="00764BD3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="001B2B09" w:rsidRPr="00764BD3">
              <w:rPr>
                <w:rFonts w:asciiTheme="minorHAnsi" w:hAnsiTheme="minorHAnsi" w:cstheme="minorHAnsi"/>
                <w:sz w:val="20"/>
                <w:szCs w:val="20"/>
              </w:rPr>
              <w:fldChar w:fldCharType="begin"/>
            </w:r>
            <w:r w:rsidR="001B2B09" w:rsidRPr="00764BD3">
              <w:rPr>
                <w:rFonts w:asciiTheme="minorHAnsi" w:hAnsiTheme="minorHAnsi" w:cstheme="minorHAnsi"/>
                <w:sz w:val="20"/>
                <w:szCs w:val="20"/>
              </w:rPr>
              <w:instrText xml:space="preserve"> DATE   \* MERGEFORMAT </w:instrText>
            </w:r>
            <w:r w:rsidR="001B2B09" w:rsidRPr="00764BD3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="003A4B00">
              <w:rPr>
                <w:rFonts w:asciiTheme="minorHAnsi" w:hAnsiTheme="minorHAnsi" w:cstheme="minorHAnsi"/>
                <w:noProof/>
                <w:sz w:val="20"/>
                <w:szCs w:val="20"/>
              </w:rPr>
              <w:t>23.01.2026</w:t>
            </w:r>
            <w:r w:rsidR="001B2B09" w:rsidRPr="00764BD3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  <w:p w:rsidR="00587847" w:rsidRPr="00764BD3" w:rsidRDefault="00587847" w:rsidP="00562B60">
            <w:pPr>
              <w:pStyle w:val="11KopfzeileZentrumfr"/>
              <w:spacing w:line="48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0F5EF7" w:rsidRPr="00764BD3" w:rsidRDefault="000F5EF7" w:rsidP="00562B60">
            <w:pPr>
              <w:pStyle w:val="11KopfzeileZentrumfr"/>
              <w:spacing w:line="48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410BB8" w:rsidRDefault="003A4B00" w:rsidP="00126754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b/>
          <w:sz w:val="24"/>
          <w:szCs w:val="20"/>
          <w:lang w:eastAsia="de-DE"/>
        </w:rPr>
        <w:t>Anforderung eines Muster-10-Überweisungsscheins für molekularpathologische Diagnostik (Bronchialkarzinom)</w:t>
      </w:r>
    </w:p>
    <w:p w:rsidR="00410BB8" w:rsidRDefault="00410BB8" w:rsidP="00410BB8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</w:p>
    <w:p w:rsid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Sehr geehrte Frau Kollegin,</w:t>
      </w:r>
      <w:r>
        <w:rPr>
          <w:rFonts w:ascii="Times New Roman" w:eastAsia="Times New Roman" w:hAnsi="Times New Roman" w:cs="Times New Roman"/>
          <w:sz w:val="20"/>
          <w:szCs w:val="20"/>
          <w:lang w:eastAsia="de-DE"/>
        </w:rPr>
        <w:t xml:space="preserve"> </w:t>
      </w:r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sehr geehrter Herr Kollege,</w:t>
      </w:r>
    </w:p>
    <w:p w:rsidR="003A4B00" w:rsidRP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</w:p>
    <w:p w:rsidR="003A4B00" w:rsidRP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bei der gemeinsamen ambulanten Betreuung unserer Patientin / unseres Patienten mit einem Bronchialkarzinom ist zur weiteren Therapieplanung eine erweiterte molekularpathologische Diagnostik erforderlich.</w:t>
      </w:r>
    </w:p>
    <w:p w:rsidR="003A4B00" w:rsidRP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Da die Patientin / der Patient ambulant geführt wird, bitten wir Sie freundlich, hierfür einen Überweisungsschein nach Muster 10 (Überweisung für in-vitro-diagnostische Auftragsleistungen) auszustellen.</w:t>
      </w:r>
    </w:p>
    <w:p w:rsid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Bitte tragen Sie auf dem Muster-10-Überweisungsschein folgende Angaben ein:</w:t>
      </w:r>
    </w:p>
    <w:p w:rsidR="003A4B00" w:rsidRP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</w:p>
    <w:p w:rsidR="003A4B00" w:rsidRP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b/>
          <w:sz w:val="20"/>
          <w:szCs w:val="20"/>
          <w:lang w:eastAsia="de-DE"/>
        </w:rPr>
        <w:t>Überweisungstyp:</w:t>
      </w:r>
    </w:p>
    <w:p w:rsidR="003A4B00" w:rsidRP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Muster 10 – In-vitro-diagnostische Auftragsleistung</w:t>
      </w:r>
    </w:p>
    <w:p w:rsidR="003A4B00" w:rsidRP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b/>
          <w:sz w:val="20"/>
          <w:szCs w:val="20"/>
          <w:lang w:eastAsia="de-DE"/>
        </w:rPr>
        <w:t>Auftrag / Diagnoseauftrag:</w:t>
      </w:r>
    </w:p>
    <w:p w:rsidR="003A4B00" w:rsidRP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NGS-basierte molekulargenetische Diagnostik bei Lungenkarzinom</w:t>
      </w:r>
    </w:p>
    <w:p w:rsidR="003A4B00" w:rsidRP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(DNA- und RNA-basierte Analyse)</w:t>
      </w:r>
    </w:p>
    <w:p w:rsidR="003A4B00" w:rsidRP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zur Prüfung therapeutischer Optionen (</w:t>
      </w:r>
      <w:proofErr w:type="spellStart"/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targeted</w:t>
      </w:r>
      <w:proofErr w:type="spellEnd"/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 xml:space="preserve"> </w:t>
      </w:r>
      <w:proofErr w:type="spellStart"/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therapy</w:t>
      </w:r>
      <w:proofErr w:type="spellEnd"/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)</w:t>
      </w:r>
    </w:p>
    <w:p w:rsid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inklusive PD-L1-Analyse</w:t>
      </w:r>
    </w:p>
    <w:p w:rsidR="003A4B00" w:rsidRP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</w:p>
    <w:p w:rsidR="003A4B00" w:rsidRPr="003A4B00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Die Untersuchung dient der leitliniengerechten Therapieentscheidung (u. a. zielgerichtete Therapie bzw. Immuntherapie).</w:t>
      </w:r>
    </w:p>
    <w:p w:rsidR="00410BB8" w:rsidRDefault="003A4B00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3A4B00">
        <w:rPr>
          <w:rFonts w:ascii="Times New Roman" w:eastAsia="Times New Roman" w:hAnsi="Times New Roman" w:cs="Times New Roman"/>
          <w:sz w:val="20"/>
          <w:szCs w:val="20"/>
          <w:lang w:eastAsia="de-DE"/>
        </w:rPr>
        <w:t>Für Ihre Unterstützung bedanken wir uns sehr herzlich. Bei Rückfragen stehen wir Ihnen jederzeit gerne zur Verfügung.</w:t>
      </w:r>
    </w:p>
    <w:p w:rsidR="00126754" w:rsidRPr="00126754" w:rsidRDefault="00126754" w:rsidP="00126754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126754">
        <w:rPr>
          <w:rFonts w:ascii="Times New Roman" w:eastAsia="Times New Roman" w:hAnsi="Times New Roman" w:cs="Times New Roman"/>
          <w:noProof/>
          <w:sz w:val="20"/>
          <w:szCs w:val="20"/>
          <w:lang w:eastAsia="de-D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160020</wp:posOffset>
            </wp:positionV>
            <wp:extent cx="2206625" cy="1296035"/>
            <wp:effectExtent l="0" t="0" r="3175" b="0"/>
            <wp:wrapNone/>
            <wp:docPr id="3" name="Grafik 3" descr="unterschrift jan cl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erschrift jan clea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6754" w:rsidRPr="00126754" w:rsidRDefault="00126754" w:rsidP="00126754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  <w:r w:rsidRPr="00126754">
        <w:rPr>
          <w:rFonts w:ascii="Times New Roman" w:eastAsia="Times New Roman" w:hAnsi="Times New Roman" w:cs="Times New Roman"/>
          <w:sz w:val="20"/>
          <w:szCs w:val="20"/>
          <w:lang w:eastAsia="de-DE"/>
        </w:rPr>
        <w:t>Mit freundlichen Grüßen</w:t>
      </w:r>
    </w:p>
    <w:p w:rsidR="00126754" w:rsidRPr="00126754" w:rsidRDefault="00126754" w:rsidP="00126754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de-DE"/>
        </w:rPr>
      </w:pPr>
    </w:p>
    <w:p w:rsidR="00764BD3" w:rsidRPr="00410BB8" w:rsidRDefault="00410BB8" w:rsidP="003A4B00">
      <w:pPr>
        <w:widowControl w:val="0"/>
        <w:tabs>
          <w:tab w:val="left" w:pos="1140"/>
        </w:tabs>
        <w:spacing w:after="0" w:line="360" w:lineRule="auto"/>
        <w:ind w:right="142"/>
        <w:jc w:val="both"/>
        <w:rPr>
          <w:iCs/>
          <w:color w:val="000000"/>
          <w:sz w:val="24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de-DE"/>
        </w:rPr>
        <w:t xml:space="preserve">PD </w:t>
      </w:r>
      <w:r w:rsidR="00126754">
        <w:rPr>
          <w:rFonts w:ascii="Times New Roman" w:eastAsia="Times New Roman" w:hAnsi="Times New Roman" w:cs="Times New Roman"/>
          <w:sz w:val="20"/>
          <w:szCs w:val="20"/>
          <w:lang w:eastAsia="de-DE"/>
        </w:rPr>
        <w:t>Dr. Jan Stratmann, Leiter des Lungenkrebszentrums</w:t>
      </w:r>
      <w:bookmarkStart w:id="0" w:name="_GoBack"/>
      <w:bookmarkEnd w:id="0"/>
    </w:p>
    <w:sectPr w:rsidR="00764BD3" w:rsidRPr="00410BB8" w:rsidSect="00134CFA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2693" w:right="680" w:bottom="851" w:left="907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70D8" w:rsidRDefault="004770D8" w:rsidP="007E17FC">
      <w:pPr>
        <w:spacing w:after="0" w:line="240" w:lineRule="auto"/>
      </w:pPr>
      <w:r>
        <w:separator/>
      </w:r>
    </w:p>
  </w:endnote>
  <w:endnote w:type="continuationSeparator" w:id="0">
    <w:p w:rsidR="004770D8" w:rsidRDefault="004770D8" w:rsidP="007E1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B82" w:rsidRDefault="00ED5B82">
    <w:pPr>
      <w:pStyle w:val="Fu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7A8BE6C" wp14:editId="57A8BE6D">
              <wp:simplePos x="0" y="0"/>
              <wp:positionH relativeFrom="column">
                <wp:posOffset>5134610</wp:posOffset>
              </wp:positionH>
              <wp:positionV relativeFrom="paragraph">
                <wp:posOffset>-105410</wp:posOffset>
              </wp:positionV>
              <wp:extent cx="1735455" cy="163195"/>
              <wp:effectExtent l="0" t="0" r="17145" b="8255"/>
              <wp:wrapTight wrapText="bothSides">
                <wp:wrapPolygon edited="0">
                  <wp:start x="0" y="0"/>
                  <wp:lineTo x="0" y="20171"/>
                  <wp:lineTo x="21576" y="20171"/>
                  <wp:lineTo x="21576" y="0"/>
                  <wp:lineTo x="0" y="0"/>
                </wp:wrapPolygon>
              </wp:wrapTight>
              <wp:docPr id="14" name="Text Box 66" descr="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5455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5B82" w:rsidRPr="003F7457" w:rsidRDefault="00ED5B82" w:rsidP="001D1D6E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t xml:space="preserve">Seite </w:t>
                          </w:r>
                          <w:r w:rsidRPr="003F7457">
                            <w:rPr>
                              <w:b/>
                            </w:rPr>
                            <w:fldChar w:fldCharType="begin"/>
                          </w:r>
                          <w:r w:rsidRPr="003F7457">
                            <w:rPr>
                              <w:b/>
                            </w:rPr>
                            <w:instrText xml:space="preserve"> PAGE   \* MERGEFORMAT </w:instrText>
                          </w:r>
                        </w:p>
                        <w:p w:rsidR="00ED5B82" w:rsidRPr="003F7457" w:rsidRDefault="00ED5B82" w:rsidP="001D1D6E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rPr>
                              <w:b/>
                            </w:rPr>
                            <w:instrText>D-66421-Homburg</w:instrText>
                          </w:r>
                        </w:p>
                        <w:p w:rsidR="00ED5B82" w:rsidRPr="003F7457" w:rsidRDefault="00ED5B82" w:rsidP="001D1D6E">
                          <w:pPr>
                            <w:pStyle w:val="32RechteSpaltenormal"/>
                            <w:rPr>
                              <w:b/>
                            </w:rPr>
                          </w:pPr>
                        </w:p>
                        <w:p w:rsidR="00ED5B82" w:rsidRPr="003F7457" w:rsidRDefault="00ED5B82" w:rsidP="001D1D6E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rPr>
                              <w:b/>
                            </w:rPr>
                            <w:instrText>Telefon</w:instrText>
                          </w:r>
                          <w:r w:rsidRPr="003F7457">
                            <w:rPr>
                              <w:b/>
                            </w:rPr>
                            <w:tab/>
                            <w:instrText>0 68 41 / 16 – X XX XX</w:instrText>
                          </w:r>
                        </w:p>
                        <w:p w:rsidR="00ED5B82" w:rsidRPr="003F7457" w:rsidRDefault="00ED5B82" w:rsidP="001D1D6E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rPr>
                              <w:b/>
                            </w:rPr>
                            <w:instrText>Fax</w:instrText>
                          </w:r>
                          <w:r w:rsidRPr="003F7457">
                            <w:rPr>
                              <w:b/>
                            </w:rPr>
                            <w:tab/>
                            <w:instrText>0 68 41 / 16 – X XX XX</w:instrText>
                          </w:r>
                        </w:p>
                        <w:p w:rsidR="00ED5B82" w:rsidRPr="003F7457" w:rsidRDefault="00ED5B82" w:rsidP="001D1D6E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rPr>
                              <w:b/>
                            </w:rPr>
                            <w:instrText>E-Mail</w:instrText>
                          </w:r>
                          <w:r w:rsidRPr="003F7457">
                            <w:rPr>
                              <w:b/>
                            </w:rPr>
                            <w:tab/>
                            <w:instrText>xxxxxxxxxxxxxxxx@uks.eu</w:instrText>
                          </w:r>
                        </w:p>
                        <w:p w:rsidR="00ED5B82" w:rsidRPr="003F7457" w:rsidRDefault="00ED5B82" w:rsidP="001D1D6E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rPr>
                              <w:b/>
                            </w:rPr>
                            <w:instrText>Web</w:instrText>
                          </w:r>
                          <w:r w:rsidRPr="003F7457">
                            <w:rPr>
                              <w:b/>
                            </w:rPr>
                            <w:tab/>
                            <w:instrText>www.uks.eu/pneumologie</w:instrText>
                          </w:r>
                        </w:p>
                        <w:p w:rsidR="00ED5B82" w:rsidRPr="003F7457" w:rsidRDefault="00ED5B82" w:rsidP="001D1D6E">
                          <w:pPr>
                            <w:pStyle w:val="32RechteSpaltenormal"/>
                            <w:rPr>
                              <w:b/>
                            </w:rPr>
                          </w:pPr>
                        </w:p>
                        <w:p w:rsidR="00ED5B82" w:rsidRPr="003F7457" w:rsidRDefault="00ED5B82" w:rsidP="001D1D6E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rPr>
                              <w:b/>
                            </w:rPr>
                            <w:fldChar w:fldCharType="separate"/>
                          </w:r>
                          <w:r w:rsidR="008A6A36">
                            <w:rPr>
                              <w:b/>
                              <w:noProof/>
                            </w:rPr>
                            <w:t>2</w:t>
                          </w:r>
                          <w:r w:rsidRPr="003F7457">
                            <w:rPr>
                              <w:b/>
                            </w:rPr>
                            <w:fldChar w:fldCharType="end"/>
                          </w:r>
                          <w:r w:rsidRPr="003F7457">
                            <w:rPr>
                              <w:b/>
                            </w:rPr>
                            <w:t xml:space="preserve"> von </w:t>
                          </w:r>
                          <w:fldSimple w:instr=" NUMPAGES   \* MERGEFORMAT ">
                            <w:r w:rsidR="008A6A36" w:rsidRPr="008A6A36">
                              <w:rPr>
                                <w:b/>
                                <w:noProof/>
                              </w:rPr>
                              <w:t>2</w:t>
                            </w:r>
                          </w:fldSimple>
                        </w:p>
                        <w:p w:rsidR="00ED5B82" w:rsidRPr="00024C67" w:rsidRDefault="00ED5B82" w:rsidP="001D1D6E">
                          <w:pPr>
                            <w:pStyle w:val="32RechteSpaltenormal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A8BE6C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6" type="#_x0000_t202" alt="&#10;" style="position:absolute;margin-left:404.3pt;margin-top:-8.3pt;width:136.65pt;height:12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" filled="f" stroked="f">
              <v:textbox inset="0,0,0,0">
                <w:txbxContent>
                  <w:p w:rsidR="00ED5B82" w:rsidRPr="003F7457" w:rsidRDefault="00ED5B82" w:rsidP="001D1D6E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t xml:space="preserve">Seite </w:t>
                    </w:r>
                    <w:r w:rsidRPr="003F7457">
                      <w:rPr>
                        <w:b/>
                      </w:rPr>
                      <w:fldChar w:fldCharType="begin"/>
                    </w:r>
                    <w:r w:rsidRPr="003F7457">
                      <w:rPr>
                        <w:b/>
                      </w:rPr>
                      <w:instrText xml:space="preserve"> PAGE   \* MERGEFORMAT </w:instrText>
                    </w:r>
                  </w:p>
                  <w:p w:rsidR="00ED5B82" w:rsidRPr="003F7457" w:rsidRDefault="00ED5B82" w:rsidP="001D1D6E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rPr>
                        <w:b/>
                      </w:rPr>
                      <w:instrText>D-66421-Homburg</w:instrText>
                    </w:r>
                  </w:p>
                  <w:p w:rsidR="00ED5B82" w:rsidRPr="003F7457" w:rsidRDefault="00ED5B82" w:rsidP="001D1D6E">
                    <w:pPr>
                      <w:pStyle w:val="32RechteSpaltenormal"/>
                      <w:rPr>
                        <w:b/>
                      </w:rPr>
                    </w:pPr>
                  </w:p>
                  <w:p w:rsidR="00ED5B82" w:rsidRPr="003F7457" w:rsidRDefault="00ED5B82" w:rsidP="001D1D6E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rPr>
                        <w:b/>
                      </w:rPr>
                      <w:instrText>Telefon</w:instrText>
                    </w:r>
                    <w:r w:rsidRPr="003F7457">
                      <w:rPr>
                        <w:b/>
                      </w:rPr>
                      <w:tab/>
                      <w:instrText>0 68 41 / 16 – X XX XX</w:instrText>
                    </w:r>
                  </w:p>
                  <w:p w:rsidR="00ED5B82" w:rsidRPr="003F7457" w:rsidRDefault="00ED5B82" w:rsidP="001D1D6E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rPr>
                        <w:b/>
                      </w:rPr>
                      <w:instrText>Fax</w:instrText>
                    </w:r>
                    <w:r w:rsidRPr="003F7457">
                      <w:rPr>
                        <w:b/>
                      </w:rPr>
                      <w:tab/>
                      <w:instrText>0 68 41 / 16 – X XX XX</w:instrText>
                    </w:r>
                  </w:p>
                  <w:p w:rsidR="00ED5B82" w:rsidRPr="003F7457" w:rsidRDefault="00ED5B82" w:rsidP="001D1D6E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rPr>
                        <w:b/>
                      </w:rPr>
                      <w:instrText>E-Mail</w:instrText>
                    </w:r>
                    <w:r w:rsidRPr="003F7457">
                      <w:rPr>
                        <w:b/>
                      </w:rPr>
                      <w:tab/>
                      <w:instrText>xxxxxxxxxxxxxxxx@uks.eu</w:instrText>
                    </w:r>
                  </w:p>
                  <w:p w:rsidR="00ED5B82" w:rsidRPr="003F7457" w:rsidRDefault="00ED5B82" w:rsidP="001D1D6E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rPr>
                        <w:b/>
                      </w:rPr>
                      <w:instrText>Web</w:instrText>
                    </w:r>
                    <w:r w:rsidRPr="003F7457">
                      <w:rPr>
                        <w:b/>
                      </w:rPr>
                      <w:tab/>
                      <w:instrText>www.uks.eu/pneumologie</w:instrText>
                    </w:r>
                  </w:p>
                  <w:p w:rsidR="00ED5B82" w:rsidRPr="003F7457" w:rsidRDefault="00ED5B82" w:rsidP="001D1D6E">
                    <w:pPr>
                      <w:pStyle w:val="32RechteSpaltenormal"/>
                      <w:rPr>
                        <w:b/>
                      </w:rPr>
                    </w:pPr>
                  </w:p>
                  <w:p w:rsidR="00ED5B82" w:rsidRPr="003F7457" w:rsidRDefault="00ED5B82" w:rsidP="001D1D6E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rPr>
                        <w:b/>
                      </w:rPr>
                      <w:fldChar w:fldCharType="separate"/>
                    </w:r>
                    <w:r w:rsidR="008A6A36">
                      <w:rPr>
                        <w:b/>
                        <w:noProof/>
                      </w:rPr>
                      <w:t>2</w:t>
                    </w:r>
                    <w:r w:rsidRPr="003F7457">
                      <w:rPr>
                        <w:b/>
                      </w:rPr>
                      <w:fldChar w:fldCharType="end"/>
                    </w:r>
                    <w:r w:rsidRPr="003F7457">
                      <w:rPr>
                        <w:b/>
                      </w:rPr>
                      <w:t xml:space="preserve"> von </w:t>
                    </w:r>
                    <w:fldSimple w:instr=" NUMPAGES   \* MERGEFORMAT ">
                      <w:r w:rsidR="008A6A36" w:rsidRPr="008A6A36">
                        <w:rPr>
                          <w:b/>
                          <w:noProof/>
                        </w:rPr>
                        <w:t>2</w:t>
                      </w:r>
                    </w:fldSimple>
                  </w:p>
                  <w:p w:rsidR="00ED5B82" w:rsidRPr="00024C67" w:rsidRDefault="00ED5B82" w:rsidP="001D1D6E">
                    <w:pPr>
                      <w:pStyle w:val="32RechteSpaltenormal"/>
                    </w:pPr>
                  </w:p>
                </w:txbxContent>
              </v:textbox>
              <w10:wrap type="tigh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B82" w:rsidRDefault="00ED5B82">
    <w:pPr>
      <w:pStyle w:val="Fu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7A8BE80" wp14:editId="57A8BE81">
              <wp:simplePos x="0" y="0"/>
              <wp:positionH relativeFrom="column">
                <wp:posOffset>5122545</wp:posOffset>
              </wp:positionH>
              <wp:positionV relativeFrom="paragraph">
                <wp:posOffset>-114935</wp:posOffset>
              </wp:positionV>
              <wp:extent cx="1735455" cy="163195"/>
              <wp:effectExtent l="0" t="0" r="17145" b="8255"/>
              <wp:wrapTight wrapText="bothSides">
                <wp:wrapPolygon edited="0">
                  <wp:start x="0" y="0"/>
                  <wp:lineTo x="0" y="20171"/>
                  <wp:lineTo x="21576" y="20171"/>
                  <wp:lineTo x="21576" y="0"/>
                  <wp:lineTo x="0" y="0"/>
                </wp:wrapPolygon>
              </wp:wrapTight>
              <wp:docPr id="8" name="Text Box 66" descr="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5455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5B82" w:rsidRPr="003F7457" w:rsidRDefault="00ED5B82" w:rsidP="003F7457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t xml:space="preserve">Seite </w:t>
                          </w:r>
                          <w:r w:rsidRPr="003F7457">
                            <w:rPr>
                              <w:b/>
                            </w:rPr>
                            <w:fldChar w:fldCharType="begin"/>
                          </w:r>
                          <w:r w:rsidRPr="003F7457">
                            <w:rPr>
                              <w:b/>
                            </w:rPr>
                            <w:instrText xml:space="preserve"> PAGE   \* MERGEFORMAT </w:instrText>
                          </w:r>
                        </w:p>
                        <w:p w:rsidR="00ED5B82" w:rsidRPr="003F7457" w:rsidRDefault="00ED5B82" w:rsidP="003F7457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rPr>
                              <w:b/>
                            </w:rPr>
                            <w:instrText>D-66421-Homburg</w:instrText>
                          </w:r>
                        </w:p>
                        <w:p w:rsidR="00ED5B82" w:rsidRPr="003F7457" w:rsidRDefault="00ED5B82" w:rsidP="003F7457">
                          <w:pPr>
                            <w:pStyle w:val="32RechteSpaltenormal"/>
                            <w:rPr>
                              <w:b/>
                            </w:rPr>
                          </w:pPr>
                        </w:p>
                        <w:p w:rsidR="00ED5B82" w:rsidRPr="003F7457" w:rsidRDefault="00ED5B82" w:rsidP="003F7457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rPr>
                              <w:b/>
                            </w:rPr>
                            <w:instrText>Telefon</w:instrText>
                          </w:r>
                          <w:r w:rsidRPr="003F7457">
                            <w:rPr>
                              <w:b/>
                            </w:rPr>
                            <w:tab/>
                            <w:instrText>0 68 41 / 16 – X XX XX</w:instrText>
                          </w:r>
                        </w:p>
                        <w:p w:rsidR="00ED5B82" w:rsidRPr="003F7457" w:rsidRDefault="00ED5B82" w:rsidP="003F7457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rPr>
                              <w:b/>
                            </w:rPr>
                            <w:instrText>Fax</w:instrText>
                          </w:r>
                          <w:r w:rsidRPr="003F7457">
                            <w:rPr>
                              <w:b/>
                            </w:rPr>
                            <w:tab/>
                            <w:instrText>0 68 41 / 16 – X XX XX</w:instrText>
                          </w:r>
                        </w:p>
                        <w:p w:rsidR="00ED5B82" w:rsidRPr="003F7457" w:rsidRDefault="00ED5B82" w:rsidP="003F7457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rPr>
                              <w:b/>
                            </w:rPr>
                            <w:instrText>E-Mail</w:instrText>
                          </w:r>
                          <w:r w:rsidRPr="003F7457">
                            <w:rPr>
                              <w:b/>
                            </w:rPr>
                            <w:tab/>
                            <w:instrText>xxxxxxxxxxxxxxxx@uks.eu</w:instrText>
                          </w:r>
                        </w:p>
                        <w:p w:rsidR="00ED5B82" w:rsidRPr="003F7457" w:rsidRDefault="00ED5B82" w:rsidP="003F7457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rPr>
                              <w:b/>
                            </w:rPr>
                            <w:instrText>Web</w:instrText>
                          </w:r>
                          <w:r w:rsidRPr="003F7457">
                            <w:rPr>
                              <w:b/>
                            </w:rPr>
                            <w:tab/>
                            <w:instrText>www.uks.eu/pneumologie</w:instrText>
                          </w:r>
                        </w:p>
                        <w:p w:rsidR="00ED5B82" w:rsidRPr="003F7457" w:rsidRDefault="00ED5B82" w:rsidP="003F7457">
                          <w:pPr>
                            <w:pStyle w:val="32RechteSpaltenormal"/>
                            <w:rPr>
                              <w:b/>
                            </w:rPr>
                          </w:pPr>
                        </w:p>
                        <w:p w:rsidR="00ED5B82" w:rsidRPr="003F7457" w:rsidRDefault="00ED5B82" w:rsidP="003F7457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3F7457">
                            <w:rPr>
                              <w:b/>
                            </w:rPr>
                            <w:fldChar w:fldCharType="separate"/>
                          </w:r>
                          <w:r w:rsidR="008A6A36">
                            <w:rPr>
                              <w:b/>
                              <w:noProof/>
                            </w:rPr>
                            <w:t>1</w:t>
                          </w:r>
                          <w:r w:rsidRPr="003F7457">
                            <w:rPr>
                              <w:b/>
                            </w:rPr>
                            <w:fldChar w:fldCharType="end"/>
                          </w:r>
                          <w:r w:rsidRPr="003F7457">
                            <w:rPr>
                              <w:b/>
                            </w:rPr>
                            <w:t xml:space="preserve"> von </w:t>
                          </w:r>
                          <w:fldSimple w:instr=" NUMPAGES   \* MERGEFORMAT ">
                            <w:r w:rsidR="008A6A36" w:rsidRPr="008A6A36">
                              <w:rPr>
                                <w:b/>
                                <w:noProof/>
                              </w:rPr>
                              <w:t>2</w:t>
                            </w:r>
                          </w:fldSimple>
                        </w:p>
                        <w:p w:rsidR="00ED5B82" w:rsidRPr="00024C67" w:rsidRDefault="00ED5B82" w:rsidP="00D300A3">
                          <w:pPr>
                            <w:pStyle w:val="32RechteSpaltenormal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A8BE8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&#10;" style="position:absolute;margin-left:403.35pt;margin-top:-9.05pt;width:136.65pt;height:1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" filled="f" stroked="f">
              <v:textbox inset="0,0,0,0">
                <w:txbxContent>
                  <w:p w:rsidR="00ED5B82" w:rsidRPr="003F7457" w:rsidRDefault="00ED5B82" w:rsidP="003F7457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t xml:space="preserve">Seite </w:t>
                    </w:r>
                    <w:r w:rsidRPr="003F7457">
                      <w:rPr>
                        <w:b/>
                      </w:rPr>
                      <w:fldChar w:fldCharType="begin"/>
                    </w:r>
                    <w:r w:rsidRPr="003F7457">
                      <w:rPr>
                        <w:b/>
                      </w:rPr>
                      <w:instrText xml:space="preserve"> PAGE   \* MERGEFORMAT </w:instrText>
                    </w:r>
                  </w:p>
                  <w:p w:rsidR="00ED5B82" w:rsidRPr="003F7457" w:rsidRDefault="00ED5B82" w:rsidP="003F7457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rPr>
                        <w:b/>
                      </w:rPr>
                      <w:instrText>D-66421-Homburg</w:instrText>
                    </w:r>
                  </w:p>
                  <w:p w:rsidR="00ED5B82" w:rsidRPr="003F7457" w:rsidRDefault="00ED5B82" w:rsidP="003F7457">
                    <w:pPr>
                      <w:pStyle w:val="32RechteSpaltenormal"/>
                      <w:rPr>
                        <w:b/>
                      </w:rPr>
                    </w:pPr>
                  </w:p>
                  <w:p w:rsidR="00ED5B82" w:rsidRPr="003F7457" w:rsidRDefault="00ED5B82" w:rsidP="003F7457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rPr>
                        <w:b/>
                      </w:rPr>
                      <w:instrText>Telefon</w:instrText>
                    </w:r>
                    <w:r w:rsidRPr="003F7457">
                      <w:rPr>
                        <w:b/>
                      </w:rPr>
                      <w:tab/>
                      <w:instrText>0 68 41 / 16 – X XX XX</w:instrText>
                    </w:r>
                  </w:p>
                  <w:p w:rsidR="00ED5B82" w:rsidRPr="003F7457" w:rsidRDefault="00ED5B82" w:rsidP="003F7457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rPr>
                        <w:b/>
                      </w:rPr>
                      <w:instrText>Fax</w:instrText>
                    </w:r>
                    <w:r w:rsidRPr="003F7457">
                      <w:rPr>
                        <w:b/>
                      </w:rPr>
                      <w:tab/>
                      <w:instrText>0 68 41 / 16 – X XX XX</w:instrText>
                    </w:r>
                  </w:p>
                  <w:p w:rsidR="00ED5B82" w:rsidRPr="003F7457" w:rsidRDefault="00ED5B82" w:rsidP="003F7457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rPr>
                        <w:b/>
                      </w:rPr>
                      <w:instrText>E-Mail</w:instrText>
                    </w:r>
                    <w:r w:rsidRPr="003F7457">
                      <w:rPr>
                        <w:b/>
                      </w:rPr>
                      <w:tab/>
                      <w:instrText>xxxxxxxxxxxxxxxx@uks.eu</w:instrText>
                    </w:r>
                  </w:p>
                  <w:p w:rsidR="00ED5B82" w:rsidRPr="003F7457" w:rsidRDefault="00ED5B82" w:rsidP="003F7457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rPr>
                        <w:b/>
                      </w:rPr>
                      <w:instrText>Web</w:instrText>
                    </w:r>
                    <w:r w:rsidRPr="003F7457">
                      <w:rPr>
                        <w:b/>
                      </w:rPr>
                      <w:tab/>
                      <w:instrText>www.uks.eu/pneumologie</w:instrText>
                    </w:r>
                  </w:p>
                  <w:p w:rsidR="00ED5B82" w:rsidRPr="003F7457" w:rsidRDefault="00ED5B82" w:rsidP="003F7457">
                    <w:pPr>
                      <w:pStyle w:val="32RechteSpaltenormal"/>
                      <w:rPr>
                        <w:b/>
                      </w:rPr>
                    </w:pPr>
                  </w:p>
                  <w:p w:rsidR="00ED5B82" w:rsidRPr="003F7457" w:rsidRDefault="00ED5B82" w:rsidP="003F7457">
                    <w:pPr>
                      <w:pStyle w:val="32RechteSpaltenormal"/>
                      <w:rPr>
                        <w:b/>
                      </w:rPr>
                    </w:pPr>
                    <w:r w:rsidRPr="003F7457">
                      <w:rPr>
                        <w:b/>
                      </w:rPr>
                      <w:fldChar w:fldCharType="separate"/>
                    </w:r>
                    <w:r w:rsidR="008A6A36">
                      <w:rPr>
                        <w:b/>
                        <w:noProof/>
                      </w:rPr>
                      <w:t>1</w:t>
                    </w:r>
                    <w:r w:rsidRPr="003F7457">
                      <w:rPr>
                        <w:b/>
                      </w:rPr>
                      <w:fldChar w:fldCharType="end"/>
                    </w:r>
                    <w:r w:rsidRPr="003F7457">
                      <w:rPr>
                        <w:b/>
                      </w:rPr>
                      <w:t xml:space="preserve"> von </w:t>
                    </w:r>
                    <w:fldSimple w:instr=" NUMPAGES   \* MERGEFORMAT ">
                      <w:r w:rsidR="008A6A36" w:rsidRPr="008A6A36">
                        <w:rPr>
                          <w:b/>
                          <w:noProof/>
                        </w:rPr>
                        <w:t>2</w:t>
                      </w:r>
                    </w:fldSimple>
                  </w:p>
                  <w:p w:rsidR="00ED5B82" w:rsidRPr="00024C67" w:rsidRDefault="00ED5B82" w:rsidP="00D300A3">
                    <w:pPr>
                      <w:pStyle w:val="32RechteSpaltenormal"/>
                    </w:pPr>
                  </w:p>
                </w:txbxContent>
              </v:textbox>
              <w10:wrap type="tigh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70D8" w:rsidRDefault="004770D8" w:rsidP="007E17FC">
      <w:pPr>
        <w:spacing w:after="0" w:line="240" w:lineRule="auto"/>
      </w:pPr>
      <w:r>
        <w:separator/>
      </w:r>
    </w:p>
  </w:footnote>
  <w:footnote w:type="continuationSeparator" w:id="0">
    <w:p w:rsidR="004770D8" w:rsidRDefault="004770D8" w:rsidP="007E1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107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7852"/>
      <w:gridCol w:w="225"/>
      <w:gridCol w:w="2693"/>
    </w:tblGrid>
    <w:tr w:rsidR="00ED5B82" w:rsidRPr="0022039F">
      <w:trPr>
        <w:trHeight w:hRule="exact" w:val="567"/>
      </w:trPr>
      <w:tc>
        <w:tcPr>
          <w:tcW w:w="7852" w:type="dxa"/>
          <w:noWrap/>
          <w:vAlign w:val="bottom"/>
        </w:tcPr>
        <w:p w:rsidR="00ED5B82" w:rsidRPr="001902B5" w:rsidRDefault="00ED5B82" w:rsidP="006A4889">
          <w:pPr>
            <w:pStyle w:val="11KopfzeileZentrumfr"/>
            <w:rPr>
              <w:color w:val="0F376A"/>
            </w:rPr>
          </w:pPr>
          <w:r w:rsidRPr="001902B5">
            <w:rPr>
              <w:noProof/>
              <w:color w:val="0F376A"/>
            </w:rPr>
            <w:t>Zentrum</w:t>
          </w:r>
          <w:r>
            <w:rPr>
              <w:color w:val="0F376A"/>
            </w:rPr>
            <w:t xml:space="preserve"> für Innere Medizin</w:t>
          </w:r>
        </w:p>
      </w:tc>
      <w:tc>
        <w:tcPr>
          <w:tcW w:w="225" w:type="dxa"/>
          <w:noWrap/>
          <w:vAlign w:val="bottom"/>
        </w:tcPr>
        <w:p w:rsidR="00ED5B82" w:rsidRPr="0022039F" w:rsidRDefault="00ED5B82" w:rsidP="006A4889">
          <w:pPr>
            <w:pStyle w:val="Kopfzeile"/>
            <w:rPr>
              <w:sz w:val="14"/>
            </w:rPr>
          </w:pPr>
        </w:p>
      </w:tc>
      <w:tc>
        <w:tcPr>
          <w:tcW w:w="2693" w:type="dxa"/>
          <w:noWrap/>
          <w:vAlign w:val="bottom"/>
        </w:tcPr>
        <w:p w:rsidR="00ED5B82" w:rsidRPr="0022039F" w:rsidRDefault="00ED5B82" w:rsidP="006A4889">
          <w:pPr>
            <w:pStyle w:val="Kopfzeile"/>
            <w:rPr>
              <w:sz w:val="14"/>
            </w:rPr>
          </w:pPr>
        </w:p>
      </w:tc>
    </w:tr>
    <w:tr w:rsidR="00ED5B82" w:rsidRPr="0022039F">
      <w:trPr>
        <w:trHeight w:hRule="exact" w:val="482"/>
      </w:trPr>
      <w:tc>
        <w:tcPr>
          <w:tcW w:w="7852" w:type="dxa"/>
          <w:noWrap/>
          <w:vAlign w:val="bottom"/>
        </w:tcPr>
        <w:p w:rsidR="00ED5B82" w:rsidRPr="001902B5" w:rsidRDefault="00ED5B82" w:rsidP="006A4889">
          <w:pPr>
            <w:pStyle w:val="12KopfzeileKlinikfr"/>
            <w:rPr>
              <w:b w:val="0"/>
              <w:color w:val="0F376A"/>
              <w:sz w:val="24"/>
              <w:szCs w:val="24"/>
            </w:rPr>
          </w:pPr>
          <w:r w:rsidRPr="001902B5">
            <w:rPr>
              <w:noProof/>
              <w:color w:val="0F376A"/>
            </w:rPr>
            <w:drawing>
              <wp:anchor distT="0" distB="0" distL="114300" distR="114300" simplePos="0" relativeHeight="251705344" behindDoc="0" locked="0" layoutInCell="0" allowOverlap="1" wp14:anchorId="57A8BE66" wp14:editId="57A8BE67">
                <wp:simplePos x="0" y="0"/>
                <wp:positionH relativeFrom="column">
                  <wp:posOffset>4971415</wp:posOffset>
                </wp:positionH>
                <wp:positionV relativeFrom="page">
                  <wp:posOffset>412115</wp:posOffset>
                </wp:positionV>
                <wp:extent cx="1790700" cy="503555"/>
                <wp:effectExtent l="0" t="0" r="0" b="0"/>
                <wp:wrapNone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KS-Logo-Kurzform-2015-sw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0700" cy="503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1902B5">
            <w:rPr>
              <w:b w:val="0"/>
              <w:color w:val="0F376A"/>
              <w:sz w:val="24"/>
              <w:szCs w:val="24"/>
            </w:rPr>
            <w:t>Klinik für</w:t>
          </w:r>
        </w:p>
      </w:tc>
      <w:tc>
        <w:tcPr>
          <w:tcW w:w="225" w:type="dxa"/>
          <w:noWrap/>
          <w:vAlign w:val="bottom"/>
        </w:tcPr>
        <w:p w:rsidR="00ED5B82" w:rsidRPr="0022039F" w:rsidRDefault="00ED5B82" w:rsidP="006A4889">
          <w:pPr>
            <w:pStyle w:val="Kopfzeile"/>
            <w:rPr>
              <w:sz w:val="14"/>
            </w:rPr>
          </w:pPr>
        </w:p>
      </w:tc>
      <w:tc>
        <w:tcPr>
          <w:tcW w:w="2693" w:type="dxa"/>
          <w:noWrap/>
          <w:vAlign w:val="bottom"/>
        </w:tcPr>
        <w:p w:rsidR="00ED5B82" w:rsidRPr="0022039F" w:rsidRDefault="00ED5B82" w:rsidP="006A4889">
          <w:pPr>
            <w:pStyle w:val="Kopfzeile"/>
            <w:rPr>
              <w:sz w:val="14"/>
            </w:rPr>
          </w:pPr>
        </w:p>
      </w:tc>
    </w:tr>
    <w:tr w:rsidR="00ED5B82" w:rsidRPr="0022039F">
      <w:trPr>
        <w:trHeight w:hRule="exact" w:val="369"/>
      </w:trPr>
      <w:tc>
        <w:tcPr>
          <w:tcW w:w="7852" w:type="dxa"/>
          <w:noWrap/>
          <w:vAlign w:val="bottom"/>
        </w:tcPr>
        <w:p w:rsidR="00ED5B82" w:rsidRPr="001902B5" w:rsidRDefault="00ED5B82" w:rsidP="006A4889">
          <w:pPr>
            <w:pStyle w:val="13KopfzeileKlinikbezeichnung"/>
            <w:rPr>
              <w:b/>
              <w:color w:val="0F376A"/>
              <w:sz w:val="24"/>
              <w:szCs w:val="24"/>
            </w:rPr>
          </w:pPr>
          <w:r>
            <w:rPr>
              <w:b/>
              <w:color w:val="0F376A"/>
              <w:sz w:val="24"/>
              <w:szCs w:val="24"/>
            </w:rPr>
            <w:t>Innere Medizin V</w:t>
          </w:r>
        </w:p>
      </w:tc>
      <w:tc>
        <w:tcPr>
          <w:tcW w:w="225" w:type="dxa"/>
          <w:noWrap/>
          <w:vAlign w:val="bottom"/>
        </w:tcPr>
        <w:p w:rsidR="00ED5B82" w:rsidRPr="0022039F" w:rsidRDefault="00ED5B82" w:rsidP="006A4889">
          <w:pPr>
            <w:pStyle w:val="Kopfzeile"/>
            <w:rPr>
              <w:sz w:val="14"/>
            </w:rPr>
          </w:pPr>
        </w:p>
      </w:tc>
      <w:tc>
        <w:tcPr>
          <w:tcW w:w="2693" w:type="dxa"/>
          <w:noWrap/>
          <w:vAlign w:val="bottom"/>
        </w:tcPr>
        <w:p w:rsidR="00ED5B82" w:rsidRPr="0022039F" w:rsidRDefault="00ED5B82" w:rsidP="006A4889">
          <w:pPr>
            <w:pStyle w:val="Kopfzeile"/>
            <w:rPr>
              <w:sz w:val="14"/>
            </w:rPr>
          </w:pPr>
        </w:p>
      </w:tc>
    </w:tr>
    <w:tr w:rsidR="00ED5B82" w:rsidRPr="0022039F">
      <w:trPr>
        <w:trHeight w:hRule="exact" w:val="283"/>
      </w:trPr>
      <w:tc>
        <w:tcPr>
          <w:tcW w:w="7852" w:type="dxa"/>
          <w:noWrap/>
          <w:vAlign w:val="bottom"/>
        </w:tcPr>
        <w:p w:rsidR="00ED5B82" w:rsidRPr="001902B5" w:rsidRDefault="00ED5B82" w:rsidP="006A4889">
          <w:pPr>
            <w:pStyle w:val="14KopfzeileKlinikzusatz"/>
            <w:rPr>
              <w:color w:val="0F376A"/>
            </w:rPr>
          </w:pPr>
          <w:r>
            <w:rPr>
              <w:color w:val="0F376A"/>
            </w:rPr>
            <w:t>Pneumologie, Allergologie, Beatmungs- und Umweltmedizin</w:t>
          </w:r>
        </w:p>
      </w:tc>
      <w:tc>
        <w:tcPr>
          <w:tcW w:w="225" w:type="dxa"/>
          <w:noWrap/>
          <w:vAlign w:val="bottom"/>
        </w:tcPr>
        <w:p w:rsidR="00ED5B82" w:rsidRPr="0022039F" w:rsidRDefault="00ED5B82" w:rsidP="006A4889">
          <w:pPr>
            <w:pStyle w:val="Kopfzeile"/>
            <w:rPr>
              <w:sz w:val="14"/>
            </w:rPr>
          </w:pPr>
        </w:p>
      </w:tc>
      <w:tc>
        <w:tcPr>
          <w:tcW w:w="2693" w:type="dxa"/>
          <w:noWrap/>
          <w:vAlign w:val="bottom"/>
        </w:tcPr>
        <w:p w:rsidR="00ED5B82" w:rsidRPr="0022039F" w:rsidRDefault="00ED5B82" w:rsidP="006A4889">
          <w:pPr>
            <w:pStyle w:val="Kopfzeile"/>
            <w:rPr>
              <w:sz w:val="14"/>
            </w:rPr>
          </w:pPr>
        </w:p>
      </w:tc>
    </w:tr>
    <w:tr w:rsidR="00ED5B82" w:rsidRPr="0022039F">
      <w:trPr>
        <w:trHeight w:hRule="exact" w:val="170"/>
      </w:trPr>
      <w:tc>
        <w:tcPr>
          <w:tcW w:w="7852" w:type="dxa"/>
          <w:noWrap/>
          <w:vAlign w:val="bottom"/>
        </w:tcPr>
        <w:p w:rsidR="00ED5B82" w:rsidRPr="00DE64EB" w:rsidRDefault="00ED5B82" w:rsidP="009E5761">
          <w:pPr>
            <w:pStyle w:val="15KopfzeileDirektor"/>
            <w:rPr>
              <w:color w:val="0F376A"/>
            </w:rPr>
          </w:pPr>
          <w:r w:rsidRPr="00DE64EB">
            <w:rPr>
              <w:color w:val="0F376A"/>
            </w:rPr>
            <w:t>Direktor: Prof. Dr. med. Dr. rer. nat. Robert Bals</w:t>
          </w:r>
        </w:p>
      </w:tc>
      <w:tc>
        <w:tcPr>
          <w:tcW w:w="225" w:type="dxa"/>
          <w:noWrap/>
          <w:vAlign w:val="bottom"/>
        </w:tcPr>
        <w:p w:rsidR="00ED5B82" w:rsidRPr="0022039F" w:rsidRDefault="00ED5B82" w:rsidP="006A4889">
          <w:pPr>
            <w:pStyle w:val="Kopfzeile"/>
            <w:rPr>
              <w:sz w:val="14"/>
            </w:rPr>
          </w:pPr>
        </w:p>
      </w:tc>
      <w:tc>
        <w:tcPr>
          <w:tcW w:w="2693" w:type="dxa"/>
          <w:noWrap/>
          <w:vAlign w:val="bottom"/>
        </w:tcPr>
        <w:p w:rsidR="00ED5B82" w:rsidRPr="003275D8" w:rsidRDefault="00ED5B82" w:rsidP="006A4889">
          <w:pPr>
            <w:pStyle w:val="16KopfzeileUniversittsklinikumdesSaarlandes"/>
          </w:pPr>
          <w:r w:rsidRPr="003275D8">
            <w:t>Universitätsklinikum des Saarlandes</w:t>
          </w:r>
        </w:p>
      </w:tc>
    </w:tr>
    <w:tr w:rsidR="00ED5B82" w:rsidRPr="0022039F">
      <w:trPr>
        <w:trHeight w:hRule="exact" w:val="170"/>
      </w:trPr>
      <w:tc>
        <w:tcPr>
          <w:tcW w:w="7852" w:type="dxa"/>
          <w:noWrap/>
          <w:vAlign w:val="bottom"/>
        </w:tcPr>
        <w:p w:rsidR="00ED5B82" w:rsidRPr="001902B5" w:rsidRDefault="00ED5B82" w:rsidP="006A4889">
          <w:pPr>
            <w:pStyle w:val="15KopfzeileDirektor"/>
            <w:rPr>
              <w:b w:val="0"/>
              <w:color w:val="0F376A"/>
            </w:rPr>
          </w:pPr>
        </w:p>
      </w:tc>
      <w:tc>
        <w:tcPr>
          <w:tcW w:w="225" w:type="dxa"/>
          <w:noWrap/>
          <w:vAlign w:val="bottom"/>
        </w:tcPr>
        <w:p w:rsidR="00ED5B82" w:rsidRPr="0022039F" w:rsidRDefault="00ED5B82" w:rsidP="006A4889">
          <w:pPr>
            <w:pStyle w:val="Kopfzeile"/>
            <w:rPr>
              <w:sz w:val="14"/>
            </w:rPr>
          </w:pPr>
        </w:p>
      </w:tc>
      <w:tc>
        <w:tcPr>
          <w:tcW w:w="2693" w:type="dxa"/>
          <w:noWrap/>
          <w:vAlign w:val="bottom"/>
        </w:tcPr>
        <w:p w:rsidR="00ED5B82" w:rsidRPr="0022039F" w:rsidRDefault="00ED5B82" w:rsidP="006A4889">
          <w:pPr>
            <w:pStyle w:val="Kopfzeile"/>
            <w:rPr>
              <w:sz w:val="14"/>
            </w:rPr>
          </w:pPr>
        </w:p>
      </w:tc>
    </w:tr>
  </w:tbl>
  <w:p w:rsidR="00ED5B82" w:rsidRDefault="00ED5B82">
    <w:pPr>
      <w:pStyle w:val="Kopfzeile"/>
    </w:pPr>
    <w:r>
      <w:rPr>
        <w:noProof/>
        <w:lang w:eastAsia="de-DE"/>
      </w:rPr>
      <mc:AlternateContent>
        <mc:Choice Requires="wps">
          <w:drawing>
            <wp:anchor distT="4294967295" distB="4294967295" distL="114300" distR="114300" simplePos="0" relativeHeight="251706368" behindDoc="0" locked="0" layoutInCell="1" allowOverlap="1" wp14:anchorId="57A8BE68" wp14:editId="57A8BE69">
              <wp:simplePos x="0" y="0"/>
              <wp:positionH relativeFrom="column">
                <wp:posOffset>-5715</wp:posOffset>
              </wp:positionH>
              <wp:positionV relativeFrom="paragraph">
                <wp:posOffset>126999</wp:posOffset>
              </wp:positionV>
              <wp:extent cx="4985385" cy="0"/>
              <wp:effectExtent l="0" t="0" r="24765" b="19050"/>
              <wp:wrapNone/>
              <wp:docPr id="17" name="AutoShap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985385" cy="0"/>
                      </a:xfrm>
                      <a:prstGeom prst="straightConnector1">
                        <a:avLst/>
                      </a:prstGeom>
                      <a:noFill/>
                      <a:ln w="6350" cmpd="sng">
                        <a:solidFill>
                          <a:srgbClr val="0F376A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4D30C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8" o:spid="_x0000_s1026" type="#_x0000_t32" style="position:absolute;margin-left:-.45pt;margin-top:10pt;width:392.55pt;height:0;z-index:2517063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" strokecolor="#0f376a" strokeweight=".5pt"/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4294967294" distB="4294967294" distL="114300" distR="114300" simplePos="0" relativeHeight="251648000" behindDoc="1" locked="0" layoutInCell="1" allowOverlap="1" wp14:anchorId="57A8BE6A" wp14:editId="57A8BE6B">
              <wp:simplePos x="0" y="0"/>
              <wp:positionH relativeFrom="page">
                <wp:posOffset>144145</wp:posOffset>
              </wp:positionH>
              <wp:positionV relativeFrom="page">
                <wp:posOffset>3780789</wp:posOffset>
              </wp:positionV>
              <wp:extent cx="179705" cy="0"/>
              <wp:effectExtent l="0" t="0" r="10795" b="19050"/>
              <wp:wrapNone/>
              <wp:docPr id="15" name="AutoShap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937573" id="AutoShape 33" o:spid="_x0000_s1026" type="#_x0000_t32" style="position:absolute;margin-left:11.35pt;margin-top:297.7pt;width:14.15pt;height:0;z-index:-25166848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0/qHgIAADwEAAAOAAAAZHJzL2Uyb0RvYy54bWysU02P2jAQvVfqf7B8hySQZS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" strokeweight=".25pt"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107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7852"/>
      <w:gridCol w:w="225"/>
      <w:gridCol w:w="2693"/>
    </w:tblGrid>
    <w:tr w:rsidR="00ED5B82" w:rsidRPr="00AF47E2">
      <w:trPr>
        <w:trHeight w:hRule="exact" w:val="567"/>
      </w:trPr>
      <w:tc>
        <w:tcPr>
          <w:tcW w:w="7852" w:type="dxa"/>
          <w:noWrap/>
          <w:vAlign w:val="bottom"/>
        </w:tcPr>
        <w:p w:rsidR="00ED5B82" w:rsidRPr="00AF47E2" w:rsidRDefault="00ED5B82" w:rsidP="00E901DB">
          <w:pPr>
            <w:pStyle w:val="11KopfzeileZentrumfr"/>
          </w:pPr>
          <w:r w:rsidRPr="00AF47E2">
            <w:rPr>
              <w:noProof/>
            </w:rPr>
            <w:t>Zentrum</w:t>
          </w:r>
          <w:r w:rsidRPr="00AF47E2">
            <w:t xml:space="preserve"> für Innere Medizin</w:t>
          </w:r>
        </w:p>
      </w:tc>
      <w:tc>
        <w:tcPr>
          <w:tcW w:w="225" w:type="dxa"/>
          <w:noWrap/>
          <w:vAlign w:val="bottom"/>
        </w:tcPr>
        <w:p w:rsidR="00ED5B82" w:rsidRPr="00AF47E2" w:rsidRDefault="00ED5B82" w:rsidP="0022039F">
          <w:pPr>
            <w:pStyle w:val="Kopfzeile"/>
            <w:rPr>
              <w:sz w:val="14"/>
            </w:rPr>
          </w:pPr>
        </w:p>
      </w:tc>
      <w:tc>
        <w:tcPr>
          <w:tcW w:w="2693" w:type="dxa"/>
          <w:noWrap/>
          <w:vAlign w:val="bottom"/>
        </w:tcPr>
        <w:p w:rsidR="00ED5B82" w:rsidRPr="00AF47E2" w:rsidRDefault="00ED5B82" w:rsidP="0022039F">
          <w:pPr>
            <w:pStyle w:val="Kopfzeile"/>
            <w:rPr>
              <w:sz w:val="14"/>
            </w:rPr>
          </w:pPr>
        </w:p>
      </w:tc>
    </w:tr>
    <w:tr w:rsidR="00ED5B82" w:rsidRPr="00AF47E2">
      <w:trPr>
        <w:trHeight w:hRule="exact" w:val="482"/>
      </w:trPr>
      <w:tc>
        <w:tcPr>
          <w:tcW w:w="7852" w:type="dxa"/>
          <w:noWrap/>
          <w:vAlign w:val="bottom"/>
        </w:tcPr>
        <w:p w:rsidR="00ED5B82" w:rsidRPr="00AF47E2" w:rsidRDefault="00ED5B82" w:rsidP="00471DE4">
          <w:pPr>
            <w:pStyle w:val="12KopfzeileKlinikfr"/>
            <w:rPr>
              <w:b w:val="0"/>
              <w:sz w:val="24"/>
              <w:szCs w:val="24"/>
            </w:rPr>
          </w:pPr>
          <w:r w:rsidRPr="00AF47E2">
            <w:rPr>
              <w:noProof/>
            </w:rPr>
            <w:drawing>
              <wp:anchor distT="0" distB="0" distL="114300" distR="114300" simplePos="0" relativeHeight="251696128" behindDoc="0" locked="0" layoutInCell="0" allowOverlap="1" wp14:anchorId="57A8BE6E" wp14:editId="57A8BE6F">
                <wp:simplePos x="0" y="0"/>
                <wp:positionH relativeFrom="column">
                  <wp:posOffset>4975860</wp:posOffset>
                </wp:positionH>
                <wp:positionV relativeFrom="page">
                  <wp:posOffset>412115</wp:posOffset>
                </wp:positionV>
                <wp:extent cx="1790700" cy="503555"/>
                <wp:effectExtent l="0" t="0" r="0" b="0"/>
                <wp:wrapNone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KS-Logo-Kurzform-2015-sw.png"/>
                        <pic:cNvPicPr/>
                      </pic:nvPicPr>
                      <pic:blipFill>
                        <a:blip r:embed="rId1" cstate="print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0700" cy="503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AF47E2">
            <w:rPr>
              <w:b w:val="0"/>
              <w:sz w:val="24"/>
              <w:szCs w:val="24"/>
            </w:rPr>
            <w:t>Klinik für</w:t>
          </w:r>
        </w:p>
      </w:tc>
      <w:tc>
        <w:tcPr>
          <w:tcW w:w="225" w:type="dxa"/>
          <w:noWrap/>
          <w:vAlign w:val="bottom"/>
        </w:tcPr>
        <w:p w:rsidR="00ED5B82" w:rsidRPr="00AF47E2" w:rsidRDefault="00ED5B82" w:rsidP="0022039F">
          <w:pPr>
            <w:pStyle w:val="Kopfzeile"/>
            <w:rPr>
              <w:sz w:val="14"/>
            </w:rPr>
          </w:pPr>
        </w:p>
      </w:tc>
      <w:tc>
        <w:tcPr>
          <w:tcW w:w="2693" w:type="dxa"/>
          <w:noWrap/>
          <w:vAlign w:val="bottom"/>
        </w:tcPr>
        <w:p w:rsidR="00ED5B82" w:rsidRPr="00AF47E2" w:rsidRDefault="00ED5B82" w:rsidP="0022039F">
          <w:pPr>
            <w:pStyle w:val="Kopfzeile"/>
            <w:rPr>
              <w:sz w:val="14"/>
            </w:rPr>
          </w:pPr>
        </w:p>
      </w:tc>
    </w:tr>
    <w:tr w:rsidR="00ED5B82" w:rsidRPr="00AF47E2">
      <w:trPr>
        <w:trHeight w:hRule="exact" w:val="369"/>
      </w:trPr>
      <w:tc>
        <w:tcPr>
          <w:tcW w:w="7852" w:type="dxa"/>
          <w:noWrap/>
          <w:vAlign w:val="bottom"/>
        </w:tcPr>
        <w:p w:rsidR="00ED5B82" w:rsidRPr="00AF47E2" w:rsidRDefault="00ED5B82" w:rsidP="00BB7427">
          <w:pPr>
            <w:pStyle w:val="13KopfzeileKlinikbezeichnung"/>
            <w:rPr>
              <w:b/>
              <w:sz w:val="24"/>
              <w:szCs w:val="24"/>
            </w:rPr>
          </w:pPr>
          <w:r w:rsidRPr="00AF47E2">
            <w:rPr>
              <w:b/>
              <w:sz w:val="24"/>
              <w:szCs w:val="24"/>
            </w:rPr>
            <w:t>Innere Medizin V</w:t>
          </w:r>
        </w:p>
      </w:tc>
      <w:tc>
        <w:tcPr>
          <w:tcW w:w="225" w:type="dxa"/>
          <w:noWrap/>
          <w:vAlign w:val="bottom"/>
        </w:tcPr>
        <w:p w:rsidR="00ED5B82" w:rsidRPr="00AF47E2" w:rsidRDefault="00ED5B82" w:rsidP="0022039F">
          <w:pPr>
            <w:pStyle w:val="Kopfzeile"/>
            <w:rPr>
              <w:sz w:val="14"/>
            </w:rPr>
          </w:pPr>
        </w:p>
      </w:tc>
      <w:tc>
        <w:tcPr>
          <w:tcW w:w="2693" w:type="dxa"/>
          <w:noWrap/>
          <w:vAlign w:val="bottom"/>
        </w:tcPr>
        <w:p w:rsidR="00ED5B82" w:rsidRPr="00AF47E2" w:rsidRDefault="00ED5B82" w:rsidP="0022039F">
          <w:pPr>
            <w:pStyle w:val="Kopfzeile"/>
            <w:rPr>
              <w:sz w:val="14"/>
            </w:rPr>
          </w:pPr>
        </w:p>
      </w:tc>
    </w:tr>
    <w:tr w:rsidR="00ED5B82" w:rsidRPr="00AF47E2">
      <w:trPr>
        <w:trHeight w:hRule="exact" w:val="283"/>
      </w:trPr>
      <w:tc>
        <w:tcPr>
          <w:tcW w:w="7852" w:type="dxa"/>
          <w:noWrap/>
          <w:vAlign w:val="bottom"/>
        </w:tcPr>
        <w:p w:rsidR="00ED5B82" w:rsidRPr="00AF47E2" w:rsidRDefault="00ED5B82" w:rsidP="0022039F">
          <w:pPr>
            <w:pStyle w:val="14KopfzeileKlinikzusatz"/>
          </w:pPr>
          <w:r w:rsidRPr="00AF47E2">
            <w:t>Pneumologie, Allergologie, Beatmungs- und Umweltmedizin</w:t>
          </w:r>
        </w:p>
      </w:tc>
      <w:tc>
        <w:tcPr>
          <w:tcW w:w="225" w:type="dxa"/>
          <w:noWrap/>
          <w:vAlign w:val="bottom"/>
        </w:tcPr>
        <w:p w:rsidR="00ED5B82" w:rsidRPr="00AF47E2" w:rsidRDefault="00ED5B82" w:rsidP="0022039F">
          <w:pPr>
            <w:pStyle w:val="Kopfzeile"/>
            <w:rPr>
              <w:sz w:val="14"/>
            </w:rPr>
          </w:pPr>
        </w:p>
      </w:tc>
      <w:tc>
        <w:tcPr>
          <w:tcW w:w="2693" w:type="dxa"/>
          <w:noWrap/>
          <w:vAlign w:val="bottom"/>
        </w:tcPr>
        <w:p w:rsidR="00ED5B82" w:rsidRPr="00AF47E2" w:rsidRDefault="00ED5B82" w:rsidP="0022039F">
          <w:pPr>
            <w:pStyle w:val="Kopfzeile"/>
            <w:rPr>
              <w:sz w:val="14"/>
            </w:rPr>
          </w:pPr>
        </w:p>
      </w:tc>
    </w:tr>
    <w:tr w:rsidR="00ED5B82" w:rsidRPr="00AF47E2">
      <w:trPr>
        <w:trHeight w:hRule="exact" w:val="170"/>
      </w:trPr>
      <w:tc>
        <w:tcPr>
          <w:tcW w:w="7852" w:type="dxa"/>
          <w:noWrap/>
          <w:vAlign w:val="bottom"/>
        </w:tcPr>
        <w:p w:rsidR="00ED5B82" w:rsidRPr="00AF47E2" w:rsidRDefault="00ED5B82" w:rsidP="00E901DB">
          <w:pPr>
            <w:pStyle w:val="15KopfzeileDirektor"/>
          </w:pPr>
          <w:r w:rsidRPr="00AF47E2">
            <w:t>Direktor: Prof. Dr. med. Dr. rer. nat. Robert Bals</w:t>
          </w:r>
        </w:p>
      </w:tc>
      <w:tc>
        <w:tcPr>
          <w:tcW w:w="225" w:type="dxa"/>
          <w:noWrap/>
          <w:vAlign w:val="bottom"/>
        </w:tcPr>
        <w:p w:rsidR="00ED5B82" w:rsidRPr="00AF47E2" w:rsidRDefault="00ED5B82" w:rsidP="0022039F">
          <w:pPr>
            <w:pStyle w:val="Kopfzeile"/>
            <w:rPr>
              <w:sz w:val="14"/>
            </w:rPr>
          </w:pPr>
        </w:p>
      </w:tc>
      <w:tc>
        <w:tcPr>
          <w:tcW w:w="2693" w:type="dxa"/>
          <w:noWrap/>
          <w:vAlign w:val="bottom"/>
        </w:tcPr>
        <w:p w:rsidR="00ED5B82" w:rsidRPr="00AF47E2" w:rsidRDefault="00ED5B82" w:rsidP="003275D8">
          <w:pPr>
            <w:pStyle w:val="16KopfzeileUniversittsklinikumdesSaarlandes"/>
            <w:rPr>
              <w:color w:val="auto"/>
            </w:rPr>
          </w:pPr>
          <w:r w:rsidRPr="00AF47E2">
            <w:rPr>
              <w:color w:val="auto"/>
            </w:rPr>
            <w:t>Universitätsklinikum des Saarlandes</w:t>
          </w:r>
        </w:p>
      </w:tc>
    </w:tr>
    <w:tr w:rsidR="00ED5B82" w:rsidRPr="00AF47E2">
      <w:trPr>
        <w:trHeight w:hRule="exact" w:val="170"/>
      </w:trPr>
      <w:tc>
        <w:tcPr>
          <w:tcW w:w="7852" w:type="dxa"/>
          <w:noWrap/>
          <w:vAlign w:val="bottom"/>
        </w:tcPr>
        <w:p w:rsidR="00ED5B82" w:rsidRPr="00AF47E2" w:rsidRDefault="00ED5B82" w:rsidP="00E901DB">
          <w:pPr>
            <w:pStyle w:val="15KopfzeileDirektor"/>
            <w:rPr>
              <w:b w:val="0"/>
            </w:rPr>
          </w:pPr>
        </w:p>
      </w:tc>
      <w:tc>
        <w:tcPr>
          <w:tcW w:w="225" w:type="dxa"/>
          <w:noWrap/>
          <w:vAlign w:val="bottom"/>
        </w:tcPr>
        <w:p w:rsidR="00ED5B82" w:rsidRPr="00AF47E2" w:rsidRDefault="00ED5B82" w:rsidP="0022039F">
          <w:pPr>
            <w:pStyle w:val="Kopfzeile"/>
            <w:rPr>
              <w:sz w:val="14"/>
            </w:rPr>
          </w:pPr>
        </w:p>
      </w:tc>
      <w:tc>
        <w:tcPr>
          <w:tcW w:w="2693" w:type="dxa"/>
          <w:noWrap/>
          <w:vAlign w:val="bottom"/>
        </w:tcPr>
        <w:p w:rsidR="00ED5B82" w:rsidRPr="00AF47E2" w:rsidRDefault="00ED5B82" w:rsidP="0022039F">
          <w:pPr>
            <w:pStyle w:val="Kopfzeile"/>
            <w:rPr>
              <w:sz w:val="14"/>
            </w:rPr>
          </w:pPr>
        </w:p>
      </w:tc>
    </w:tr>
  </w:tbl>
  <w:p w:rsidR="00ED5B82" w:rsidRDefault="00ED5B82" w:rsidP="005D5D99">
    <w:pPr>
      <w:pStyle w:val="Kopfzeile"/>
      <w:tabs>
        <w:tab w:val="clear" w:pos="4536"/>
        <w:tab w:val="clear" w:pos="9072"/>
        <w:tab w:val="left" w:pos="3470"/>
      </w:tabs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7A8BE70" wp14:editId="57A8BE71">
              <wp:simplePos x="0" y="0"/>
              <wp:positionH relativeFrom="column">
                <wp:posOffset>5123586</wp:posOffset>
              </wp:positionH>
              <wp:positionV relativeFrom="paragraph">
                <wp:posOffset>2650323</wp:posOffset>
              </wp:positionV>
              <wp:extent cx="1683385" cy="5754532"/>
              <wp:effectExtent l="0" t="0" r="12065" b="17780"/>
              <wp:wrapNone/>
              <wp:docPr id="11" name="Text Box 68" descr="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3385" cy="57545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5B82" w:rsidRDefault="00ED5B82" w:rsidP="009E5761">
                          <w:pPr>
                            <w:pStyle w:val="31RechteSpalteFett"/>
                            <w:tabs>
                              <w:tab w:val="left" w:pos="1701"/>
                            </w:tabs>
                          </w:pPr>
                          <w:r>
                            <w:t>Aufnahmemanagement</w:t>
                          </w:r>
                          <w:r>
                            <w:tab/>
                            <w:t>Tel – 2 36 33</w:t>
                          </w:r>
                        </w:p>
                        <w:p w:rsidR="00ED5B82" w:rsidRPr="00966107" w:rsidRDefault="00ED5B82" w:rsidP="009E5761">
                          <w:pPr>
                            <w:pStyle w:val="31RechteSpalteFett"/>
                            <w:tabs>
                              <w:tab w:val="left" w:pos="1701"/>
                            </w:tabs>
                            <w:rPr>
                              <w:b w:val="0"/>
                            </w:rPr>
                          </w:pPr>
                        </w:p>
                        <w:p w:rsidR="00ED5B82" w:rsidRPr="00471DE4" w:rsidRDefault="00ED5B82" w:rsidP="009E5761">
                          <w:pPr>
                            <w:pStyle w:val="31RechteSpalteFett"/>
                            <w:tabs>
                              <w:tab w:val="left" w:pos="1701"/>
                            </w:tabs>
                          </w:pPr>
                          <w:r>
                            <w:t>Stationen</w:t>
                          </w: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  <w:r>
                            <w:t>Intensivstation M-ICU</w:t>
                          </w:r>
                          <w:r>
                            <w:tab/>
                            <w:t>Tel – 1 52 11</w:t>
                          </w: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  <w:r>
                            <w:t>Wahlleistung M-WLS</w:t>
                          </w:r>
                          <w:r>
                            <w:tab/>
                            <w:t>Tel – 1 58 00</w:t>
                          </w: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  <w:r>
                            <w:t>Normalstation M5-NCU</w:t>
                          </w:r>
                          <w:r>
                            <w:tab/>
                            <w:t>Tel – 1 54 00</w:t>
                          </w: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  <w:r>
                            <w:t>Schlaflabor</w:t>
                          </w:r>
                          <w:r>
                            <w:tab/>
                            <w:t>Tel – 1 55 93</w:t>
                          </w: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  <w:r>
                            <w:t>Studiensekretariat</w:t>
                          </w:r>
                          <w:r>
                            <w:tab/>
                            <w:t>Tel – 1 55 80</w:t>
                          </w: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1RechteSpalteFett"/>
                            <w:tabs>
                              <w:tab w:val="left" w:pos="1701"/>
                            </w:tabs>
                          </w:pPr>
                          <w:r>
                            <w:t>Ambulanzen</w:t>
                          </w: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  <w:r>
                            <w:t>Allgemeinambulanz</w:t>
                          </w:r>
                          <w:r>
                            <w:tab/>
                            <w:t>Tel – 2 36 33</w:t>
                          </w: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  <w:r>
                            <w:t>Privatsprechstunde</w:t>
                          </w:r>
                          <w:r>
                            <w:tab/>
                            <w:t>Tel – 1 50 51</w:t>
                          </w: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  <w:proofErr w:type="spellStart"/>
                          <w:r>
                            <w:t>Onkologieambulanz</w:t>
                          </w:r>
                          <w:proofErr w:type="spellEnd"/>
                          <w:r>
                            <w:tab/>
                            <w:t>Tel – 2 36 33</w:t>
                          </w: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  <w:r>
                            <w:t>Asthmaambulanz</w:t>
                          </w:r>
                          <w:r>
                            <w:tab/>
                            <w:t>Tel – 2 36 33</w:t>
                          </w:r>
                        </w:p>
                        <w:p w:rsidR="00ED5B82" w:rsidRPr="00C5637D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  <w:rPr>
                              <w:lang w:val="en-US"/>
                            </w:rPr>
                          </w:pPr>
                          <w:r w:rsidRPr="00C5637D">
                            <w:rPr>
                              <w:lang w:val="en-US"/>
                            </w:rPr>
                            <w:t>COPD-Ambulanz</w:t>
                          </w:r>
                          <w:r w:rsidRPr="00C5637D">
                            <w:rPr>
                              <w:lang w:val="en-US"/>
                            </w:rPr>
                            <w:tab/>
                            <w:t>Tel – 2 36 33</w:t>
                          </w:r>
                        </w:p>
                        <w:p w:rsidR="00ED5B82" w:rsidRPr="00C5637D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  <w:rPr>
                              <w:lang w:val="en-US"/>
                            </w:rPr>
                          </w:pPr>
                          <w:proofErr w:type="spellStart"/>
                          <w:r w:rsidRPr="00C5637D">
                            <w:rPr>
                              <w:lang w:val="en-US"/>
                            </w:rPr>
                            <w:t>Fibroseambulanz</w:t>
                          </w:r>
                          <w:proofErr w:type="spellEnd"/>
                          <w:r w:rsidRPr="00C5637D">
                            <w:rPr>
                              <w:lang w:val="en-US"/>
                            </w:rPr>
                            <w:tab/>
                            <w:t>Tel – 2 36 33</w:t>
                          </w:r>
                        </w:p>
                        <w:p w:rsidR="00ED5B82" w:rsidRPr="00C5637D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  <w:rPr>
                              <w:lang w:val="en-US"/>
                            </w:rPr>
                          </w:pPr>
                          <w:proofErr w:type="spellStart"/>
                          <w:r w:rsidRPr="00C5637D">
                            <w:rPr>
                              <w:lang w:val="en-US"/>
                            </w:rPr>
                            <w:t>Transplantationsambulanz</w:t>
                          </w:r>
                          <w:proofErr w:type="spellEnd"/>
                          <w:r w:rsidRPr="00C5637D">
                            <w:rPr>
                              <w:lang w:val="en-US"/>
                            </w:rPr>
                            <w:tab/>
                            <w:t>Tel – 2 36 33</w:t>
                          </w:r>
                        </w:p>
                        <w:p w:rsidR="00ED5B82" w:rsidRPr="00C5637D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  <w:rPr>
                              <w:lang w:val="en-US"/>
                            </w:rPr>
                          </w:pPr>
                          <w:proofErr w:type="spellStart"/>
                          <w:r w:rsidRPr="00C5637D">
                            <w:rPr>
                              <w:lang w:val="en-US"/>
                            </w:rPr>
                            <w:t>Mukoviszidoseambulanz</w:t>
                          </w:r>
                          <w:proofErr w:type="spellEnd"/>
                          <w:r w:rsidRPr="00C5637D">
                            <w:rPr>
                              <w:lang w:val="en-US"/>
                            </w:rPr>
                            <w:tab/>
                            <w:t>Tel – 2 36 33</w:t>
                          </w:r>
                        </w:p>
                        <w:p w:rsidR="00ED5B82" w:rsidRPr="00C5637D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  <w:rPr>
                              <w:lang w:val="en-US"/>
                            </w:rPr>
                          </w:pPr>
                          <w:r w:rsidRPr="00C5637D">
                            <w:rPr>
                              <w:lang w:val="en-US"/>
                            </w:rPr>
                            <w:t>PH / CTEPH-Ambulanz</w:t>
                          </w:r>
                          <w:r w:rsidRPr="00C5637D">
                            <w:rPr>
                              <w:lang w:val="en-US"/>
                            </w:rPr>
                            <w:tab/>
                            <w:t>Tel – 2 36 33</w:t>
                          </w:r>
                        </w:p>
                        <w:p w:rsidR="00ED5B82" w:rsidRPr="00C5637D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  <w:rPr>
                              <w:lang w:val="en-US"/>
                            </w:rPr>
                          </w:pPr>
                          <w:r w:rsidRPr="00C5637D">
                            <w:rPr>
                              <w:lang w:val="en-US"/>
                            </w:rPr>
                            <w:t>Alpha1-Antitrypsinmangel</w:t>
                          </w:r>
                          <w:r w:rsidRPr="00C5637D">
                            <w:rPr>
                              <w:lang w:val="en-US"/>
                            </w:rPr>
                            <w:tab/>
                            <w:t>Tel – 2 36 33</w:t>
                          </w:r>
                        </w:p>
                        <w:p w:rsidR="00ED5B82" w:rsidRPr="00C5637D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  <w:rPr>
                              <w:lang w:val="en-US"/>
                            </w:rPr>
                          </w:pPr>
                          <w:r w:rsidRPr="00C5637D">
                            <w:rPr>
                              <w:lang w:val="en-US"/>
                            </w:rPr>
                            <w:t>Endoskopie</w:t>
                          </w:r>
                          <w:r w:rsidRPr="00C5637D">
                            <w:rPr>
                              <w:lang w:val="en-US"/>
                            </w:rPr>
                            <w:tab/>
                            <w:t>Tel – 1 59 08</w:t>
                          </w:r>
                        </w:p>
                        <w:p w:rsidR="00ED5B82" w:rsidRPr="00C5637D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  <w:rPr>
                              <w:lang w:val="en-US"/>
                            </w:rPr>
                          </w:pPr>
                        </w:p>
                        <w:p w:rsidR="00ED5B82" w:rsidRPr="00C5637D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  <w:rPr>
                              <w:lang w:val="en-US"/>
                            </w:rPr>
                          </w:pPr>
                        </w:p>
                        <w:p w:rsidR="00ED5B82" w:rsidRPr="00C5637D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  <w:rPr>
                              <w:lang w:val="en-US"/>
                            </w:rPr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7A8BED8" wp14:editId="57A8BED9">
                                <wp:extent cx="1749600" cy="572400"/>
                                <wp:effectExtent l="0" t="0" r="3175" b="0"/>
                                <wp:docPr id="2" name="Grafik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LUKS-Logo_klein.jpg"/>
                                        <pic:cNvPicPr/>
                                      </pic:nvPicPr>
                                      <pic:blipFill>
                                        <a:blip r:embed="rId2" cstate="print">
                                          <a:grayscl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49600" cy="5724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7A8BEDA" wp14:editId="57A8BEDB">
                                <wp:extent cx="1683385" cy="1377315"/>
                                <wp:effectExtent l="0" t="0" r="0" b="0"/>
                                <wp:docPr id="21" name="Grafik 2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DKG zugeschnitten.jpg"/>
                                        <pic:cNvPicPr/>
                                      </pic:nvPicPr>
                                      <pic:blipFill>
                                        <a:blip r:embed="rId3" cstate="print">
                                          <a:grayscl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83385" cy="137731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  <w:rPr>
                              <w:b/>
                            </w:rPr>
                          </w:pPr>
                        </w:p>
                        <w:p w:rsidR="00ED5B82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  <w:rPr>
                              <w:b/>
                            </w:rPr>
                          </w:pPr>
                        </w:p>
                        <w:p w:rsidR="00ED5B82" w:rsidRPr="00471DE4" w:rsidRDefault="00ED5B82" w:rsidP="009E5761">
                          <w:pPr>
                            <w:pStyle w:val="32RechteSpaltenormal"/>
                            <w:tabs>
                              <w:tab w:val="left" w:pos="1701"/>
                            </w:tabs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A8BE70" id="_x0000_t202" coordsize="21600,21600" o:spt="202" path="m,l,21600r21600,l21600,xe">
              <v:stroke joinstyle="miter"/>
              <v:path gradientshapeok="t" o:connecttype="rect"/>
            </v:shapetype>
            <v:shape id="Text Box 68" o:spid="_x0000_s1027" type="#_x0000_t202" alt="&#10;" style="position:absolute;margin-left:403.45pt;margin-top:208.7pt;width:132.55pt;height:453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" filled="f" stroked="f">
              <v:textbox inset="0,0,0,0">
                <w:txbxContent>
                  <w:p w:rsidR="00ED5B82" w:rsidRDefault="00ED5B82" w:rsidP="009E5761">
                    <w:pPr>
                      <w:pStyle w:val="31RechteSpalteFett"/>
                      <w:tabs>
                        <w:tab w:val="left" w:pos="1701"/>
                      </w:tabs>
                    </w:pPr>
                    <w:r>
                      <w:t>Aufnahmemanagement</w:t>
                    </w:r>
                    <w:r>
                      <w:tab/>
                      <w:t>Tel – 2 36 33</w:t>
                    </w:r>
                  </w:p>
                  <w:p w:rsidR="00ED5B82" w:rsidRPr="00966107" w:rsidRDefault="00ED5B82" w:rsidP="009E5761">
                    <w:pPr>
                      <w:pStyle w:val="31RechteSpalteFett"/>
                      <w:tabs>
                        <w:tab w:val="left" w:pos="1701"/>
                      </w:tabs>
                      <w:rPr>
                        <w:b w:val="0"/>
                      </w:rPr>
                    </w:pPr>
                  </w:p>
                  <w:p w:rsidR="00ED5B82" w:rsidRPr="00471DE4" w:rsidRDefault="00ED5B82" w:rsidP="009E5761">
                    <w:pPr>
                      <w:pStyle w:val="31RechteSpalteFett"/>
                      <w:tabs>
                        <w:tab w:val="left" w:pos="1701"/>
                      </w:tabs>
                    </w:pPr>
                    <w:r>
                      <w:t>Stationen</w:t>
                    </w: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  <w:r>
                      <w:t>Intensivstation M-ICU</w:t>
                    </w:r>
                    <w:r>
                      <w:tab/>
                      <w:t>Tel – 1 52 11</w:t>
                    </w: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  <w:r>
                      <w:t>Wahlleistung M-WLS</w:t>
                    </w:r>
                    <w:r>
                      <w:tab/>
                      <w:t>Tel – 1 58 00</w:t>
                    </w: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  <w:r>
                      <w:t>Normalstation M5-NCU</w:t>
                    </w:r>
                    <w:r>
                      <w:tab/>
                      <w:t>Tel – 1 54 00</w:t>
                    </w: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  <w:r>
                      <w:t>Schlaflabor</w:t>
                    </w:r>
                    <w:r>
                      <w:tab/>
                      <w:t>Tel – 1 55 93</w:t>
                    </w: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  <w:r>
                      <w:t>Studiensekretariat</w:t>
                    </w:r>
                    <w:r>
                      <w:tab/>
                      <w:t>Tel – 1 55 80</w:t>
                    </w: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1RechteSpalteFett"/>
                      <w:tabs>
                        <w:tab w:val="left" w:pos="1701"/>
                      </w:tabs>
                    </w:pPr>
                    <w:r>
                      <w:t>Ambulanzen</w:t>
                    </w: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  <w:r>
                      <w:t>Allgemeinambulanz</w:t>
                    </w:r>
                    <w:r>
                      <w:tab/>
                      <w:t>Tel – 2 36 33</w:t>
                    </w: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  <w:r>
                      <w:t>Privatsprechstunde</w:t>
                    </w:r>
                    <w:r>
                      <w:tab/>
                      <w:t>Tel – 1 50 51</w:t>
                    </w: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  <w:proofErr w:type="spellStart"/>
                    <w:r>
                      <w:t>Onkologieambulanz</w:t>
                    </w:r>
                    <w:proofErr w:type="spellEnd"/>
                    <w:r>
                      <w:tab/>
                      <w:t>Tel – 2 36 33</w:t>
                    </w: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  <w:r>
                      <w:t>Asthmaambulanz</w:t>
                    </w:r>
                    <w:r>
                      <w:tab/>
                      <w:t>Tel – 2 36 33</w:t>
                    </w:r>
                  </w:p>
                  <w:p w:rsidR="00ED5B82" w:rsidRPr="00C5637D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  <w:rPr>
                        <w:lang w:val="en-US"/>
                      </w:rPr>
                    </w:pPr>
                    <w:r w:rsidRPr="00C5637D">
                      <w:rPr>
                        <w:lang w:val="en-US"/>
                      </w:rPr>
                      <w:t>COPD-Ambulanz</w:t>
                    </w:r>
                    <w:r w:rsidRPr="00C5637D">
                      <w:rPr>
                        <w:lang w:val="en-US"/>
                      </w:rPr>
                      <w:tab/>
                      <w:t>Tel – 2 36 33</w:t>
                    </w:r>
                  </w:p>
                  <w:p w:rsidR="00ED5B82" w:rsidRPr="00C5637D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  <w:rPr>
                        <w:lang w:val="en-US"/>
                      </w:rPr>
                    </w:pPr>
                    <w:proofErr w:type="spellStart"/>
                    <w:r w:rsidRPr="00C5637D">
                      <w:rPr>
                        <w:lang w:val="en-US"/>
                      </w:rPr>
                      <w:t>Fibroseambulanz</w:t>
                    </w:r>
                    <w:proofErr w:type="spellEnd"/>
                    <w:r w:rsidRPr="00C5637D">
                      <w:rPr>
                        <w:lang w:val="en-US"/>
                      </w:rPr>
                      <w:tab/>
                      <w:t>Tel – 2 36 33</w:t>
                    </w:r>
                  </w:p>
                  <w:p w:rsidR="00ED5B82" w:rsidRPr="00C5637D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  <w:rPr>
                        <w:lang w:val="en-US"/>
                      </w:rPr>
                    </w:pPr>
                    <w:proofErr w:type="spellStart"/>
                    <w:r w:rsidRPr="00C5637D">
                      <w:rPr>
                        <w:lang w:val="en-US"/>
                      </w:rPr>
                      <w:t>Transplantationsambulanz</w:t>
                    </w:r>
                    <w:proofErr w:type="spellEnd"/>
                    <w:r w:rsidRPr="00C5637D">
                      <w:rPr>
                        <w:lang w:val="en-US"/>
                      </w:rPr>
                      <w:tab/>
                      <w:t>Tel – 2 36 33</w:t>
                    </w:r>
                  </w:p>
                  <w:p w:rsidR="00ED5B82" w:rsidRPr="00C5637D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  <w:rPr>
                        <w:lang w:val="en-US"/>
                      </w:rPr>
                    </w:pPr>
                    <w:proofErr w:type="spellStart"/>
                    <w:r w:rsidRPr="00C5637D">
                      <w:rPr>
                        <w:lang w:val="en-US"/>
                      </w:rPr>
                      <w:t>Mukoviszidoseambulanz</w:t>
                    </w:r>
                    <w:proofErr w:type="spellEnd"/>
                    <w:r w:rsidRPr="00C5637D">
                      <w:rPr>
                        <w:lang w:val="en-US"/>
                      </w:rPr>
                      <w:tab/>
                      <w:t>Tel – 2 36 33</w:t>
                    </w:r>
                  </w:p>
                  <w:p w:rsidR="00ED5B82" w:rsidRPr="00C5637D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  <w:rPr>
                        <w:lang w:val="en-US"/>
                      </w:rPr>
                    </w:pPr>
                    <w:r w:rsidRPr="00C5637D">
                      <w:rPr>
                        <w:lang w:val="en-US"/>
                      </w:rPr>
                      <w:t>PH / CTEPH-Ambulanz</w:t>
                    </w:r>
                    <w:r w:rsidRPr="00C5637D">
                      <w:rPr>
                        <w:lang w:val="en-US"/>
                      </w:rPr>
                      <w:tab/>
                      <w:t>Tel – 2 36 33</w:t>
                    </w:r>
                  </w:p>
                  <w:p w:rsidR="00ED5B82" w:rsidRPr="00C5637D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  <w:rPr>
                        <w:lang w:val="en-US"/>
                      </w:rPr>
                    </w:pPr>
                    <w:r w:rsidRPr="00C5637D">
                      <w:rPr>
                        <w:lang w:val="en-US"/>
                      </w:rPr>
                      <w:t>Alpha1-Antitrypsinmangel</w:t>
                    </w:r>
                    <w:r w:rsidRPr="00C5637D">
                      <w:rPr>
                        <w:lang w:val="en-US"/>
                      </w:rPr>
                      <w:tab/>
                      <w:t>Tel – 2 36 33</w:t>
                    </w:r>
                  </w:p>
                  <w:p w:rsidR="00ED5B82" w:rsidRPr="00C5637D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  <w:rPr>
                        <w:lang w:val="en-US"/>
                      </w:rPr>
                    </w:pPr>
                    <w:r w:rsidRPr="00C5637D">
                      <w:rPr>
                        <w:lang w:val="en-US"/>
                      </w:rPr>
                      <w:t>Endoskopie</w:t>
                    </w:r>
                    <w:r w:rsidRPr="00C5637D">
                      <w:rPr>
                        <w:lang w:val="en-US"/>
                      </w:rPr>
                      <w:tab/>
                      <w:t>Tel – 1 59 08</w:t>
                    </w:r>
                  </w:p>
                  <w:p w:rsidR="00ED5B82" w:rsidRPr="00C5637D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  <w:rPr>
                        <w:lang w:val="en-US"/>
                      </w:rPr>
                    </w:pPr>
                  </w:p>
                  <w:p w:rsidR="00ED5B82" w:rsidRPr="00C5637D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  <w:rPr>
                        <w:lang w:val="en-US"/>
                      </w:rPr>
                    </w:pPr>
                  </w:p>
                  <w:p w:rsidR="00ED5B82" w:rsidRPr="00C5637D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  <w:rPr>
                        <w:lang w:val="en-US"/>
                      </w:rPr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7A8BED8" wp14:editId="57A8BED9">
                          <wp:extent cx="1749600" cy="572400"/>
                          <wp:effectExtent l="0" t="0" r="3175" b="0"/>
                          <wp:docPr id="2" name="Grafik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UKS-Logo_klein.jpg"/>
                                  <pic:cNvPicPr/>
                                </pic:nvPicPr>
                                <pic:blipFill>
                                  <a:blip r:embed="rId2" cstate="print">
                                    <a:grayscl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49600" cy="5724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7A8BEDA" wp14:editId="57A8BEDB">
                          <wp:extent cx="1683385" cy="1377315"/>
                          <wp:effectExtent l="0" t="0" r="0" b="0"/>
                          <wp:docPr id="21" name="Grafik 2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KG zugeschnitten.jpg"/>
                                  <pic:cNvPicPr/>
                                </pic:nvPicPr>
                                <pic:blipFill>
                                  <a:blip r:embed="rId3" cstate="print">
                                    <a:grayscl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83385" cy="13773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  <w:rPr>
                        <w:b/>
                      </w:rPr>
                    </w:pPr>
                  </w:p>
                  <w:p w:rsidR="00ED5B82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  <w:rPr>
                        <w:b/>
                      </w:rPr>
                    </w:pPr>
                  </w:p>
                  <w:p w:rsidR="00ED5B82" w:rsidRPr="00471DE4" w:rsidRDefault="00ED5B82" w:rsidP="009E5761">
                    <w:pPr>
                      <w:pStyle w:val="32RechteSpaltenormal"/>
                      <w:tabs>
                        <w:tab w:val="left" w:pos="1701"/>
                      </w:tabs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4294967295" distB="4294967295" distL="114300" distR="114300" simplePos="0" relativeHeight="251695104" behindDoc="0" locked="0" layoutInCell="1" allowOverlap="1" wp14:anchorId="57A8BE72" wp14:editId="57A8BE73">
              <wp:simplePos x="0" y="0"/>
              <wp:positionH relativeFrom="column">
                <wp:posOffset>-1905</wp:posOffset>
              </wp:positionH>
              <wp:positionV relativeFrom="paragraph">
                <wp:posOffset>126999</wp:posOffset>
              </wp:positionV>
              <wp:extent cx="4985385" cy="0"/>
              <wp:effectExtent l="0" t="0" r="24765" b="19050"/>
              <wp:wrapNone/>
              <wp:docPr id="12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985385" cy="0"/>
                      </a:xfrm>
                      <a:prstGeom prst="straightConnector1">
                        <a:avLst/>
                      </a:prstGeom>
                      <a:noFill/>
                      <a:ln w="6350" cmpd="sng">
                        <a:solidFill>
                          <a:srgbClr val="0F376A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B2ACE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0" o:spid="_x0000_s1026" type="#_x0000_t32" style="position:absolute;margin-left:-.15pt;margin-top:10pt;width:392.55pt;height:0;z-index:251695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" strokecolor="#0f376a" strokeweight=".5pt"/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A8BE74" wp14:editId="57A8BE75">
              <wp:simplePos x="0" y="0"/>
              <wp:positionH relativeFrom="column">
                <wp:posOffset>5130165</wp:posOffset>
              </wp:positionH>
              <wp:positionV relativeFrom="paragraph">
                <wp:posOffset>439420</wp:posOffset>
              </wp:positionV>
              <wp:extent cx="1725930" cy="808990"/>
              <wp:effectExtent l="0" t="0" r="7620" b="10160"/>
              <wp:wrapNone/>
              <wp:docPr id="10" name="Text Box 68" descr="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5930" cy="808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5B82" w:rsidRPr="00782DC2" w:rsidRDefault="00ED5B82" w:rsidP="00CA3032">
                          <w:pPr>
                            <w:pStyle w:val="31RechteSpalteFett"/>
                            <w:rPr>
                              <w:color w:val="000000" w:themeColor="text1"/>
                            </w:rPr>
                          </w:pPr>
                          <w:r w:rsidRPr="00782DC2">
                            <w:rPr>
                              <w:color w:val="000000" w:themeColor="text1"/>
                            </w:rPr>
                            <w:t xml:space="preserve">Gebäude </w:t>
                          </w:r>
                          <w:r>
                            <w:rPr>
                              <w:color w:val="000000" w:themeColor="text1"/>
                            </w:rPr>
                            <w:t>41</w:t>
                          </w:r>
                          <w:r w:rsidRPr="00782DC2">
                            <w:rPr>
                              <w:color w:val="000000" w:themeColor="text1"/>
                            </w:rPr>
                            <w:t>, D-66421 Homburg</w:t>
                          </w:r>
                        </w:p>
                        <w:p w:rsidR="00ED5B82" w:rsidRPr="00782DC2" w:rsidRDefault="00ED5B82" w:rsidP="00471DE4">
                          <w:pPr>
                            <w:pStyle w:val="32RechteSpaltenormal"/>
                            <w:rPr>
                              <w:color w:val="000000" w:themeColor="text1"/>
                            </w:rPr>
                          </w:pPr>
                          <w:r w:rsidRPr="00FF4E3E">
                            <w:rPr>
                              <w:b/>
                              <w:color w:val="000000" w:themeColor="text1"/>
                            </w:rPr>
                            <w:t>Telefon</w:t>
                          </w:r>
                          <w:r w:rsidRPr="00782DC2">
                            <w:rPr>
                              <w:color w:val="000000" w:themeColor="text1"/>
                            </w:rPr>
                            <w:tab/>
                            <w:t xml:space="preserve">0 68 41 / 16 – </w:t>
                          </w:r>
                          <w:r>
                            <w:rPr>
                              <w:color w:val="000000" w:themeColor="text1"/>
                            </w:rPr>
                            <w:t>1 50 51</w:t>
                          </w:r>
                        </w:p>
                        <w:p w:rsidR="00ED5B82" w:rsidRPr="009E5761" w:rsidRDefault="00ED5B82" w:rsidP="00CA3032">
                          <w:pPr>
                            <w:pStyle w:val="32RechteSpaltenormal"/>
                            <w:rPr>
                              <w:color w:val="000000" w:themeColor="text1"/>
                            </w:rPr>
                          </w:pPr>
                          <w:r w:rsidRPr="009E5761">
                            <w:rPr>
                              <w:b/>
                              <w:color w:val="000000" w:themeColor="text1"/>
                            </w:rPr>
                            <w:t>Fax</w:t>
                          </w:r>
                          <w:r w:rsidRPr="009E5761">
                            <w:rPr>
                              <w:color w:val="000000" w:themeColor="text1"/>
                            </w:rPr>
                            <w:tab/>
                            <w:t xml:space="preserve">0 68 41 / 16 – </w:t>
                          </w:r>
                          <w:r>
                            <w:rPr>
                              <w:color w:val="000000" w:themeColor="text1"/>
                            </w:rPr>
                            <w:t>1 50 52</w:t>
                          </w:r>
                        </w:p>
                        <w:p w:rsidR="00ED5B82" w:rsidRPr="009E5761" w:rsidRDefault="00ED5B82" w:rsidP="00CA3032">
                          <w:pPr>
                            <w:pStyle w:val="32RechteSpaltenormal"/>
                            <w:rPr>
                              <w:color w:val="000000" w:themeColor="text1"/>
                            </w:rPr>
                          </w:pPr>
                          <w:r w:rsidRPr="009E5761">
                            <w:rPr>
                              <w:b/>
                              <w:color w:val="000000" w:themeColor="text1"/>
                            </w:rPr>
                            <w:t>E-Mail</w:t>
                          </w:r>
                          <w:r w:rsidRPr="009E5761">
                            <w:rPr>
                              <w:color w:val="000000" w:themeColor="text1"/>
                            </w:rPr>
                            <w:tab/>
                          </w:r>
                          <w:r>
                            <w:rPr>
                              <w:color w:val="000000" w:themeColor="text1"/>
                            </w:rPr>
                            <w:t>m5.sekr</w:t>
                          </w:r>
                          <w:r w:rsidRPr="009E5761">
                            <w:rPr>
                              <w:color w:val="000000" w:themeColor="text1"/>
                            </w:rPr>
                            <w:t>@uks.eu</w:t>
                          </w:r>
                        </w:p>
                        <w:p w:rsidR="00ED5B82" w:rsidRPr="00782DC2" w:rsidRDefault="00ED5B82" w:rsidP="00BB7427">
                          <w:pPr>
                            <w:pStyle w:val="32RechteSpaltenormal"/>
                            <w:rPr>
                              <w:color w:val="000000" w:themeColor="text1"/>
                            </w:rPr>
                          </w:pPr>
                          <w:r w:rsidRPr="00FF4E3E">
                            <w:rPr>
                              <w:b/>
                              <w:color w:val="000000" w:themeColor="text1"/>
                            </w:rPr>
                            <w:t>Web</w:t>
                          </w:r>
                          <w:r w:rsidRPr="00782DC2">
                            <w:rPr>
                              <w:color w:val="000000" w:themeColor="text1"/>
                            </w:rPr>
                            <w:tab/>
                            <w:t>www.uks.eu/</w:t>
                          </w:r>
                          <w:r>
                            <w:rPr>
                              <w:color w:val="000000" w:themeColor="text1"/>
                            </w:rPr>
                            <w:t>pneumologie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A8BE74" id="_x0000_s1028" type="#_x0000_t202" alt="&#10;" style="position:absolute;margin-left:403.95pt;margin-top:34.6pt;width:135.9pt;height:63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" filled="f" stroked="f">
              <v:textbox inset="0,0,0,0">
                <w:txbxContent>
                  <w:p w:rsidR="00ED5B82" w:rsidRPr="00782DC2" w:rsidRDefault="00ED5B82" w:rsidP="00CA3032">
                    <w:pPr>
                      <w:pStyle w:val="31RechteSpalteFett"/>
                      <w:rPr>
                        <w:color w:val="000000" w:themeColor="text1"/>
                      </w:rPr>
                    </w:pPr>
                    <w:r w:rsidRPr="00782DC2">
                      <w:rPr>
                        <w:color w:val="000000" w:themeColor="text1"/>
                      </w:rPr>
                      <w:t xml:space="preserve">Gebäude </w:t>
                    </w:r>
                    <w:r>
                      <w:rPr>
                        <w:color w:val="000000" w:themeColor="text1"/>
                      </w:rPr>
                      <w:t>41</w:t>
                    </w:r>
                    <w:r w:rsidRPr="00782DC2">
                      <w:rPr>
                        <w:color w:val="000000" w:themeColor="text1"/>
                      </w:rPr>
                      <w:t>, D-66421 Homburg</w:t>
                    </w:r>
                  </w:p>
                  <w:p w:rsidR="00ED5B82" w:rsidRPr="00782DC2" w:rsidRDefault="00ED5B82" w:rsidP="00471DE4">
                    <w:pPr>
                      <w:pStyle w:val="32RechteSpaltenormal"/>
                      <w:rPr>
                        <w:color w:val="000000" w:themeColor="text1"/>
                      </w:rPr>
                    </w:pPr>
                    <w:r w:rsidRPr="00FF4E3E">
                      <w:rPr>
                        <w:b/>
                        <w:color w:val="000000" w:themeColor="text1"/>
                      </w:rPr>
                      <w:t>Telefon</w:t>
                    </w:r>
                    <w:r w:rsidRPr="00782DC2">
                      <w:rPr>
                        <w:color w:val="000000" w:themeColor="text1"/>
                      </w:rPr>
                      <w:tab/>
                      <w:t xml:space="preserve">0 68 41 / 16 – </w:t>
                    </w:r>
                    <w:r>
                      <w:rPr>
                        <w:color w:val="000000" w:themeColor="text1"/>
                      </w:rPr>
                      <w:t>1 50 51</w:t>
                    </w:r>
                  </w:p>
                  <w:p w:rsidR="00ED5B82" w:rsidRPr="009E5761" w:rsidRDefault="00ED5B82" w:rsidP="00CA3032">
                    <w:pPr>
                      <w:pStyle w:val="32RechteSpaltenormal"/>
                      <w:rPr>
                        <w:color w:val="000000" w:themeColor="text1"/>
                      </w:rPr>
                    </w:pPr>
                    <w:r w:rsidRPr="009E5761">
                      <w:rPr>
                        <w:b/>
                        <w:color w:val="000000" w:themeColor="text1"/>
                      </w:rPr>
                      <w:t>Fax</w:t>
                    </w:r>
                    <w:r w:rsidRPr="009E5761">
                      <w:rPr>
                        <w:color w:val="000000" w:themeColor="text1"/>
                      </w:rPr>
                      <w:tab/>
                      <w:t xml:space="preserve">0 68 41 / 16 – </w:t>
                    </w:r>
                    <w:r>
                      <w:rPr>
                        <w:color w:val="000000" w:themeColor="text1"/>
                      </w:rPr>
                      <w:t>1 50 52</w:t>
                    </w:r>
                  </w:p>
                  <w:p w:rsidR="00ED5B82" w:rsidRPr="009E5761" w:rsidRDefault="00ED5B82" w:rsidP="00CA3032">
                    <w:pPr>
                      <w:pStyle w:val="32RechteSpaltenormal"/>
                      <w:rPr>
                        <w:color w:val="000000" w:themeColor="text1"/>
                      </w:rPr>
                    </w:pPr>
                    <w:r w:rsidRPr="009E5761">
                      <w:rPr>
                        <w:b/>
                        <w:color w:val="000000" w:themeColor="text1"/>
                      </w:rPr>
                      <w:t>E-Mail</w:t>
                    </w:r>
                    <w:r w:rsidRPr="009E5761">
                      <w:rPr>
                        <w:color w:val="000000" w:themeColor="text1"/>
                      </w:rPr>
                      <w:tab/>
                    </w:r>
                    <w:r>
                      <w:rPr>
                        <w:color w:val="000000" w:themeColor="text1"/>
                      </w:rPr>
                      <w:t>m5.sekr</w:t>
                    </w:r>
                    <w:r w:rsidRPr="009E5761">
                      <w:rPr>
                        <w:color w:val="000000" w:themeColor="text1"/>
                      </w:rPr>
                      <w:t>@uks.eu</w:t>
                    </w:r>
                  </w:p>
                  <w:p w:rsidR="00ED5B82" w:rsidRPr="00782DC2" w:rsidRDefault="00ED5B82" w:rsidP="00BB7427">
                    <w:pPr>
                      <w:pStyle w:val="32RechteSpaltenormal"/>
                      <w:rPr>
                        <w:color w:val="000000" w:themeColor="text1"/>
                      </w:rPr>
                    </w:pPr>
                    <w:r w:rsidRPr="00FF4E3E">
                      <w:rPr>
                        <w:b/>
                        <w:color w:val="000000" w:themeColor="text1"/>
                      </w:rPr>
                      <w:t>Web</w:t>
                    </w:r>
                    <w:r w:rsidRPr="00782DC2">
                      <w:rPr>
                        <w:color w:val="000000" w:themeColor="text1"/>
                      </w:rPr>
                      <w:tab/>
                      <w:t>www.uks.eu/</w:t>
                    </w:r>
                    <w:r>
                      <w:rPr>
                        <w:color w:val="000000" w:themeColor="text1"/>
                      </w:rPr>
                      <w:t>pneumologie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144145" distB="144145" distL="144145" distR="144145" simplePos="0" relativeHeight="251668480" behindDoc="1" locked="1" layoutInCell="1" allowOverlap="1" wp14:anchorId="57A8BE76" wp14:editId="57A8BE77">
              <wp:simplePos x="0" y="0"/>
              <wp:positionH relativeFrom="page">
                <wp:posOffset>5553075</wp:posOffset>
              </wp:positionH>
              <wp:positionV relativeFrom="page">
                <wp:posOffset>3912870</wp:posOffset>
              </wp:positionV>
              <wp:extent cx="2018665" cy="6826250"/>
              <wp:effectExtent l="0" t="0" r="0" b="0"/>
              <wp:wrapSquare wrapText="bothSides"/>
              <wp:docPr id="13" name="Rectangl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18665" cy="682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FF10AF" id="Rectangle 72" o:spid="_x0000_s1026" style="position:absolute;margin-left:437.25pt;margin-top:308.1pt;width:158.95pt;height:537.5pt;z-index:-251648000;visibility:visible;mso-wrap-style:square;mso-width-percent:0;mso-height-percent:0;mso-wrap-distance-left:11.35pt;mso-wrap-distance-top:11.35pt;mso-wrap-distance-right:11.35pt;mso-wrap-distance-bottom:11.35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" filled="f" stroked="f">
              <w10:wrap type="square" anchorx="page" anchory="page"/>
              <w10:anchorlock/>
            </v:rect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4294967294" distB="4294967294" distL="114300" distR="114300" simplePos="0" relativeHeight="251684864" behindDoc="1" locked="0" layoutInCell="1" allowOverlap="1" wp14:anchorId="57A8BE78" wp14:editId="57A8BE79">
              <wp:simplePos x="0" y="0"/>
              <wp:positionH relativeFrom="page">
                <wp:posOffset>144145</wp:posOffset>
              </wp:positionH>
              <wp:positionV relativeFrom="page">
                <wp:posOffset>3780789</wp:posOffset>
              </wp:positionV>
              <wp:extent cx="179705" cy="0"/>
              <wp:effectExtent l="0" t="0" r="10795" b="19050"/>
              <wp:wrapNone/>
              <wp:docPr id="9" name="AutoShap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57922" id="AutoShape 56" o:spid="_x0000_s1026" type="#_x0000_t32" style="position:absolute;margin-left:11.35pt;margin-top:297.7pt;width:14.15pt;height:0;z-index:-2516316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" strokeweight=".25pt">
              <w10:wrap anchorx="page" anchory="page"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7A8BE7A" wp14:editId="57A8BE7B">
              <wp:simplePos x="0" y="0"/>
              <wp:positionH relativeFrom="column">
                <wp:posOffset>4983480</wp:posOffset>
              </wp:positionH>
              <wp:positionV relativeFrom="paragraph">
                <wp:posOffset>9800590</wp:posOffset>
              </wp:positionV>
              <wp:extent cx="1721485" cy="186055"/>
              <wp:effectExtent l="0" t="0" r="12065" b="4445"/>
              <wp:wrapNone/>
              <wp:docPr id="7" name="Text Box 66" descr="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1485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5B82" w:rsidRDefault="00ED5B82" w:rsidP="00D300A3">
                          <w:pPr>
                            <w:pStyle w:val="32RechteSpaltenormal"/>
                          </w:pPr>
                          <w:r>
                            <w:t xml:space="preserve">Seite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</w:p>
                        <w:p w:rsidR="00ED5B82" w:rsidRDefault="00ED5B82" w:rsidP="00D300A3">
                          <w:pPr>
                            <w:pStyle w:val="32RechteSpaltenormal"/>
                          </w:pPr>
                          <w:r>
                            <w:instrText>D-66421-Homburg</w:instrText>
                          </w:r>
                        </w:p>
                        <w:p w:rsidR="00ED5B82" w:rsidRDefault="00ED5B82" w:rsidP="00D300A3">
                          <w:pPr>
                            <w:pStyle w:val="32RechteSpaltenormal"/>
                          </w:pPr>
                        </w:p>
                        <w:p w:rsidR="00ED5B82" w:rsidRPr="00024C67" w:rsidRDefault="00ED5B82" w:rsidP="00D300A3">
                          <w:pPr>
                            <w:pStyle w:val="32RechteSpaltenormal"/>
                          </w:pPr>
                          <w:r>
                            <w:instrText>Telefon</w:instrText>
                          </w:r>
                          <w:r>
                            <w:tab/>
                          </w:r>
                          <w:r w:rsidRPr="00656C5E">
                            <w:instrText>0 68 41 / 16 – X XX XX</w:instrText>
                          </w:r>
                        </w:p>
                        <w:p w:rsidR="00ED5B82" w:rsidRPr="00024C67" w:rsidRDefault="00ED5B82" w:rsidP="00D300A3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>
                            <w:instrText>Fax</w:instrText>
                          </w:r>
                          <w:r>
                            <w:tab/>
                          </w:r>
                          <w:r w:rsidRPr="00656C5E">
                            <w:rPr>
                              <w:b/>
                            </w:rPr>
                            <w:instrText>0 68 41 / 16 – X XX XX</w:instrText>
                          </w:r>
                        </w:p>
                        <w:p w:rsidR="00ED5B82" w:rsidRPr="00024C67" w:rsidRDefault="00ED5B82" w:rsidP="00D300A3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>
                            <w:instrText>E-Mail</w:instrText>
                          </w:r>
                          <w:r>
                            <w:tab/>
                          </w:r>
                          <w:r>
                            <w:rPr>
                              <w:b/>
                            </w:rPr>
                            <w:instrText>xxxxxxxxxxxxxxxx@uks.eu</w:instrText>
                          </w:r>
                        </w:p>
                        <w:p w:rsidR="00ED5B82" w:rsidRPr="00024C67" w:rsidRDefault="00ED5B82" w:rsidP="00D300A3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>
                            <w:instrText>Web</w:instrText>
                          </w:r>
                          <w:r>
                            <w:tab/>
                          </w:r>
                          <w:r>
                            <w:rPr>
                              <w:b/>
                            </w:rPr>
                            <w:instrText>www.uks.eu/pneumologie</w:instrText>
                          </w:r>
                        </w:p>
                        <w:p w:rsidR="00ED5B82" w:rsidRPr="00024C67" w:rsidRDefault="00ED5B82" w:rsidP="00D300A3">
                          <w:pPr>
                            <w:pStyle w:val="32RechteSpaltenormal"/>
                          </w:pPr>
                        </w:p>
                        <w:p w:rsidR="00ED5B82" w:rsidRPr="0051012B" w:rsidRDefault="00ED5B82" w:rsidP="00D300A3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>
                            <w:fldChar w:fldCharType="separate"/>
                          </w:r>
                          <w:r w:rsidR="008A6A36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 w:rsidRPr="0051012B">
                            <w:rPr>
                              <w:b/>
                            </w:rPr>
                            <w:t xml:space="preserve">von </w:t>
                          </w:r>
                          <w:fldSimple w:instr=" NUMPAGES   \* MERGEFORMAT ">
                            <w:r w:rsidR="008A6A36" w:rsidRPr="008A6A36">
                              <w:rPr>
                                <w:b/>
                                <w:noProof/>
                              </w:rPr>
                              <w:t>2</w:t>
                            </w:r>
                          </w:fldSimple>
                        </w:p>
                        <w:p w:rsidR="00ED5B82" w:rsidRPr="00024C67" w:rsidRDefault="00ED5B82" w:rsidP="00D300A3">
                          <w:pPr>
                            <w:pStyle w:val="32RechteSpaltenormal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A8BE7A" id="_x0000_s1029" type="#_x0000_t202" alt="&#10;" style="position:absolute;margin-left:392.4pt;margin-top:771.7pt;width:135.55pt;height:1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" filled="f" stroked="f">
              <v:textbox inset="0,0,0,0">
                <w:txbxContent>
                  <w:p w:rsidR="00ED5B82" w:rsidRDefault="00ED5B82" w:rsidP="00D300A3">
                    <w:pPr>
                      <w:pStyle w:val="32RechteSpaltenormal"/>
                    </w:pPr>
                    <w:r>
                      <w:t xml:space="preserve">Seite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</w:p>
                  <w:p w:rsidR="00ED5B82" w:rsidRDefault="00ED5B82" w:rsidP="00D300A3">
                    <w:pPr>
                      <w:pStyle w:val="32RechteSpaltenormal"/>
                    </w:pPr>
                    <w:r>
                      <w:instrText>D-66421-Homburg</w:instrText>
                    </w:r>
                  </w:p>
                  <w:p w:rsidR="00ED5B82" w:rsidRDefault="00ED5B82" w:rsidP="00D300A3">
                    <w:pPr>
                      <w:pStyle w:val="32RechteSpaltenormal"/>
                    </w:pPr>
                  </w:p>
                  <w:p w:rsidR="00ED5B82" w:rsidRPr="00024C67" w:rsidRDefault="00ED5B82" w:rsidP="00D300A3">
                    <w:pPr>
                      <w:pStyle w:val="32RechteSpaltenormal"/>
                    </w:pPr>
                    <w:r>
                      <w:instrText>Telefon</w:instrText>
                    </w:r>
                    <w:r>
                      <w:tab/>
                    </w:r>
                    <w:r w:rsidRPr="00656C5E">
                      <w:instrText>0 68 41 / 16 – X XX XX</w:instrText>
                    </w:r>
                  </w:p>
                  <w:p w:rsidR="00ED5B82" w:rsidRPr="00024C67" w:rsidRDefault="00ED5B82" w:rsidP="00D300A3">
                    <w:pPr>
                      <w:pStyle w:val="32RechteSpaltenormal"/>
                      <w:rPr>
                        <w:b/>
                      </w:rPr>
                    </w:pPr>
                    <w:r>
                      <w:instrText>Fax</w:instrText>
                    </w:r>
                    <w:r>
                      <w:tab/>
                    </w:r>
                    <w:r w:rsidRPr="00656C5E">
                      <w:rPr>
                        <w:b/>
                      </w:rPr>
                      <w:instrText>0 68 41 / 16 – X XX XX</w:instrText>
                    </w:r>
                  </w:p>
                  <w:p w:rsidR="00ED5B82" w:rsidRPr="00024C67" w:rsidRDefault="00ED5B82" w:rsidP="00D300A3">
                    <w:pPr>
                      <w:pStyle w:val="32RechteSpaltenormal"/>
                      <w:rPr>
                        <w:b/>
                      </w:rPr>
                    </w:pPr>
                    <w:r>
                      <w:instrText>E-Mail</w:instrText>
                    </w:r>
                    <w:r>
                      <w:tab/>
                    </w:r>
                    <w:r>
                      <w:rPr>
                        <w:b/>
                      </w:rPr>
                      <w:instrText>xxxxxxxxxxxxxxxx@uks.eu</w:instrText>
                    </w:r>
                  </w:p>
                  <w:p w:rsidR="00ED5B82" w:rsidRPr="00024C67" w:rsidRDefault="00ED5B82" w:rsidP="00D300A3">
                    <w:pPr>
                      <w:pStyle w:val="32RechteSpaltenormal"/>
                      <w:rPr>
                        <w:b/>
                      </w:rPr>
                    </w:pPr>
                    <w:r>
                      <w:instrText>Web</w:instrText>
                    </w:r>
                    <w:r>
                      <w:tab/>
                    </w:r>
                    <w:r>
                      <w:rPr>
                        <w:b/>
                      </w:rPr>
                      <w:instrText>www.uks.eu/pneumologie</w:instrText>
                    </w:r>
                  </w:p>
                  <w:p w:rsidR="00ED5B82" w:rsidRPr="00024C67" w:rsidRDefault="00ED5B82" w:rsidP="00D300A3">
                    <w:pPr>
                      <w:pStyle w:val="32RechteSpaltenormal"/>
                    </w:pPr>
                  </w:p>
                  <w:p w:rsidR="00ED5B82" w:rsidRPr="0051012B" w:rsidRDefault="00ED5B82" w:rsidP="00D300A3">
                    <w:pPr>
                      <w:pStyle w:val="32RechteSpaltenormal"/>
                      <w:rPr>
                        <w:b/>
                      </w:rPr>
                    </w:pPr>
                    <w:r>
                      <w:fldChar w:fldCharType="separate"/>
                    </w:r>
                    <w:r w:rsidR="008A6A36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 w:rsidRPr="0051012B">
                      <w:rPr>
                        <w:b/>
                      </w:rPr>
                      <w:t xml:space="preserve">von </w:t>
                    </w:r>
                    <w:fldSimple w:instr=" NUMPAGES   \* MERGEFORMAT ">
                      <w:r w:rsidR="008A6A36" w:rsidRPr="008A6A36">
                        <w:rPr>
                          <w:b/>
                          <w:noProof/>
                        </w:rPr>
                        <w:t>2</w:t>
                      </w:r>
                    </w:fldSimple>
                  </w:p>
                  <w:p w:rsidR="00ED5B82" w:rsidRPr="00024C67" w:rsidRDefault="00ED5B82" w:rsidP="00D300A3">
                    <w:pPr>
                      <w:pStyle w:val="32RechteSpaltenormal"/>
                    </w:pPr>
                  </w:p>
                </w:txbxContent>
              </v:textbox>
            </v:shape>
          </w:pict>
        </mc:Fallback>
      </mc:AlternateContent>
    </w:r>
    <w:r>
      <w:tab/>
    </w:r>
  </w:p>
  <w:p w:rsidR="00ED5B82" w:rsidRDefault="00ED5B82">
    <w:pPr>
      <w:pStyle w:val="Kopfzeile"/>
    </w:pPr>
    <w:r>
      <w:rPr>
        <w:noProof/>
        <w:lang w:eastAsia="de-DE"/>
      </w:rPr>
      <w:drawing>
        <wp:inline distT="0" distB="0" distL="0" distR="0" wp14:anchorId="57A8BE7C" wp14:editId="57A8BE7D">
          <wp:extent cx="6090920" cy="8621395"/>
          <wp:effectExtent l="25400" t="0" r="5080" b="0"/>
          <wp:docPr id="1" name="Bild 0" descr="Arztbrief 1. Seite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ztbrief 1. Seite.tif"/>
                  <pic:cNvPicPr/>
                </pic:nvPicPr>
                <pic:blipFill>
                  <a:blip/>
                  <a:stretch>
                    <a:fillRect/>
                  </a:stretch>
                </pic:blipFill>
                <pic:spPr>
                  <a:xfrm>
                    <a:off x="0" y="0"/>
                    <a:ext cx="6090920" cy="862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7A8BE7E" wp14:editId="57A8BE7F">
              <wp:simplePos x="0" y="0"/>
              <wp:positionH relativeFrom="column">
                <wp:posOffset>4983480</wp:posOffset>
              </wp:positionH>
              <wp:positionV relativeFrom="paragraph">
                <wp:posOffset>3163570</wp:posOffset>
              </wp:positionV>
              <wp:extent cx="1721485" cy="6013450"/>
              <wp:effectExtent l="0" t="0" r="12065" b="6350"/>
              <wp:wrapNone/>
              <wp:docPr id="6" name="Text Box 69" descr="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1485" cy="60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5B82" w:rsidRPr="00650B32" w:rsidRDefault="00ED5B82" w:rsidP="00564030">
                          <w:pPr>
                            <w:pStyle w:val="32RechteSpaltenormal"/>
                            <w:rPr>
                              <w:b/>
                            </w:rPr>
                          </w:pPr>
                          <w:r w:rsidRPr="00650B32">
                            <w:rPr>
                              <w:b/>
                            </w:rPr>
                            <w:t>Zusatzinfos (</w:t>
                          </w:r>
                          <w:proofErr w:type="spellStart"/>
                          <w:r w:rsidRPr="00650B32">
                            <w:rPr>
                              <w:b/>
                            </w:rPr>
                            <w:t>max</w:t>
                          </w:r>
                          <w:proofErr w:type="spellEnd"/>
                          <w:r w:rsidRPr="00650B32">
                            <w:rPr>
                              <w:b/>
                            </w:rPr>
                            <w:t xml:space="preserve"> 54 Zeilen)</w:t>
                          </w:r>
                        </w:p>
                        <w:p w:rsidR="00ED5B82" w:rsidRDefault="00ED5B82" w:rsidP="00564030">
                          <w:pPr>
                            <w:pStyle w:val="32RechteSpaltenormal"/>
                          </w:pPr>
                          <w:r>
                            <w:t>z.B. weitere Durchwahlnummern,</w:t>
                          </w:r>
                        </w:p>
                        <w:p w:rsidR="00ED5B82" w:rsidRDefault="00ED5B82" w:rsidP="00564030">
                          <w:pPr>
                            <w:pStyle w:val="32RechteSpaltenormal"/>
                          </w:pPr>
                          <w:r>
                            <w:t xml:space="preserve">Ambulanzen, Öffnungszeiten </w:t>
                          </w:r>
                        </w:p>
                        <w:p w:rsidR="00ED5B82" w:rsidRDefault="00ED5B82" w:rsidP="00564030">
                          <w:pPr>
                            <w:pStyle w:val="32RechteSpaltenormal"/>
                          </w:pPr>
                          <w:r>
                            <w:t>oder Zertifizierungen, Zusatzlogos etc.</w:t>
                          </w:r>
                          <w:r>
                            <w:br/>
                          </w:r>
                          <w:r>
                            <w:br/>
                            <w:t>Dieses Feld ist optional und kann, muss aber nicht befüllt und verwendet werden.</w:t>
                          </w:r>
                        </w:p>
                        <w:p w:rsidR="00ED5B82" w:rsidRDefault="00ED5B82" w:rsidP="00564030">
                          <w:pPr>
                            <w:pStyle w:val="32RechteSpaltenormal"/>
                          </w:pPr>
                        </w:p>
                        <w:p w:rsidR="00ED5B82" w:rsidRDefault="00ED5B82" w:rsidP="00564030">
                          <w:pPr>
                            <w:pStyle w:val="32RechteSpaltenormal"/>
                          </w:pPr>
                          <w:r>
                            <w:t>Dieses Feld ist lediglich auf der ersten Seite jedes Schreibens zu sehen.</w:t>
                          </w:r>
                        </w:p>
                        <w:p w:rsidR="00ED5B82" w:rsidRPr="0051012B" w:rsidRDefault="00ED5B82" w:rsidP="00564030">
                          <w:pPr>
                            <w:pStyle w:val="32RechteSpaltenormal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A8BE7E" id="Text Box 69" o:spid="_x0000_s1030" type="#_x0000_t202" alt="&#10;" style="position:absolute;margin-left:392.4pt;margin-top:249.1pt;width:135.55pt;height:47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" filled="f" stroked="f">
              <v:textbox inset="0,0,0,0">
                <w:txbxContent>
                  <w:p w:rsidR="00ED5B82" w:rsidRPr="00650B32" w:rsidRDefault="00ED5B82" w:rsidP="00564030">
                    <w:pPr>
                      <w:pStyle w:val="32RechteSpaltenormal"/>
                      <w:rPr>
                        <w:b/>
                      </w:rPr>
                    </w:pPr>
                    <w:r w:rsidRPr="00650B32">
                      <w:rPr>
                        <w:b/>
                      </w:rPr>
                      <w:t>Zusatzinfos (</w:t>
                    </w:r>
                    <w:proofErr w:type="spellStart"/>
                    <w:r w:rsidRPr="00650B32">
                      <w:rPr>
                        <w:b/>
                      </w:rPr>
                      <w:t>max</w:t>
                    </w:r>
                    <w:proofErr w:type="spellEnd"/>
                    <w:r w:rsidRPr="00650B32">
                      <w:rPr>
                        <w:b/>
                      </w:rPr>
                      <w:t xml:space="preserve"> 54 Zeilen)</w:t>
                    </w:r>
                  </w:p>
                  <w:p w:rsidR="00ED5B82" w:rsidRDefault="00ED5B82" w:rsidP="00564030">
                    <w:pPr>
                      <w:pStyle w:val="32RechteSpaltenormal"/>
                    </w:pPr>
                    <w:r>
                      <w:t>z.B. weitere Durchwahlnummern,</w:t>
                    </w:r>
                  </w:p>
                  <w:p w:rsidR="00ED5B82" w:rsidRDefault="00ED5B82" w:rsidP="00564030">
                    <w:pPr>
                      <w:pStyle w:val="32RechteSpaltenormal"/>
                    </w:pPr>
                    <w:r>
                      <w:t xml:space="preserve">Ambulanzen, Öffnungszeiten </w:t>
                    </w:r>
                  </w:p>
                  <w:p w:rsidR="00ED5B82" w:rsidRDefault="00ED5B82" w:rsidP="00564030">
                    <w:pPr>
                      <w:pStyle w:val="32RechteSpaltenormal"/>
                    </w:pPr>
                    <w:r>
                      <w:t>oder Zertifizierungen, Zusatzlogos etc.</w:t>
                    </w:r>
                    <w:r>
                      <w:br/>
                    </w:r>
                    <w:r>
                      <w:br/>
                      <w:t>Dieses Feld ist optional und kann, muss aber nicht befüllt und verwendet werden.</w:t>
                    </w:r>
                  </w:p>
                  <w:p w:rsidR="00ED5B82" w:rsidRDefault="00ED5B82" w:rsidP="00564030">
                    <w:pPr>
                      <w:pStyle w:val="32RechteSpaltenormal"/>
                    </w:pPr>
                  </w:p>
                  <w:p w:rsidR="00ED5B82" w:rsidRDefault="00ED5B82" w:rsidP="00564030">
                    <w:pPr>
                      <w:pStyle w:val="32RechteSpaltenormal"/>
                    </w:pPr>
                    <w:r>
                      <w:t>Dieses Feld ist lediglich auf der ersten Seite jedes Schreibens zu sehen.</w:t>
                    </w:r>
                  </w:p>
                  <w:p w:rsidR="00ED5B82" w:rsidRPr="0051012B" w:rsidRDefault="00ED5B82" w:rsidP="00564030">
                    <w:pPr>
                      <w:pStyle w:val="32RechteSpaltenormal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48F445C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AE1E4A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A6B6403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134E14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14D80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2C7201C"/>
    <w:multiLevelType w:val="hybridMultilevel"/>
    <w:tmpl w:val="1A72FEA6"/>
    <w:lvl w:ilvl="0" w:tplc="26C2682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14081"/>
    <w:multiLevelType w:val="hybridMultilevel"/>
    <w:tmpl w:val="AF68C784"/>
    <w:lvl w:ilvl="0" w:tplc="91EEEEB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A66806"/>
    <w:multiLevelType w:val="hybridMultilevel"/>
    <w:tmpl w:val="316E93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6B1C"/>
    <w:rsid w:val="00012070"/>
    <w:rsid w:val="00024C67"/>
    <w:rsid w:val="0002752A"/>
    <w:rsid w:val="000352B7"/>
    <w:rsid w:val="00066CD3"/>
    <w:rsid w:val="000702FE"/>
    <w:rsid w:val="00070DBB"/>
    <w:rsid w:val="000E19BE"/>
    <w:rsid w:val="000E1C70"/>
    <w:rsid w:val="000E3A60"/>
    <w:rsid w:val="000F5EF7"/>
    <w:rsid w:val="00101177"/>
    <w:rsid w:val="0012178E"/>
    <w:rsid w:val="00121BDB"/>
    <w:rsid w:val="0012567B"/>
    <w:rsid w:val="00126754"/>
    <w:rsid w:val="00134CFA"/>
    <w:rsid w:val="001430E8"/>
    <w:rsid w:val="001552B4"/>
    <w:rsid w:val="00164886"/>
    <w:rsid w:val="00172A06"/>
    <w:rsid w:val="001902B5"/>
    <w:rsid w:val="00191A4F"/>
    <w:rsid w:val="001A3090"/>
    <w:rsid w:val="001A3AB1"/>
    <w:rsid w:val="001B2257"/>
    <w:rsid w:val="001B2B09"/>
    <w:rsid w:val="001D1D6E"/>
    <w:rsid w:val="001F62E6"/>
    <w:rsid w:val="0020049A"/>
    <w:rsid w:val="0022039F"/>
    <w:rsid w:val="00232242"/>
    <w:rsid w:val="00234F52"/>
    <w:rsid w:val="00263916"/>
    <w:rsid w:val="0027561C"/>
    <w:rsid w:val="002C0DA6"/>
    <w:rsid w:val="002D5F18"/>
    <w:rsid w:val="002D63D7"/>
    <w:rsid w:val="002D6B1C"/>
    <w:rsid w:val="002D6BD6"/>
    <w:rsid w:val="0031089F"/>
    <w:rsid w:val="00311C18"/>
    <w:rsid w:val="00312647"/>
    <w:rsid w:val="003275D8"/>
    <w:rsid w:val="003326ED"/>
    <w:rsid w:val="003420BC"/>
    <w:rsid w:val="00342BB8"/>
    <w:rsid w:val="003521DE"/>
    <w:rsid w:val="00377410"/>
    <w:rsid w:val="003A4B00"/>
    <w:rsid w:val="003B2C74"/>
    <w:rsid w:val="003C4123"/>
    <w:rsid w:val="003D3239"/>
    <w:rsid w:val="003D739A"/>
    <w:rsid w:val="003E43AB"/>
    <w:rsid w:val="003F7457"/>
    <w:rsid w:val="00403B1A"/>
    <w:rsid w:val="00410BB8"/>
    <w:rsid w:val="004378CE"/>
    <w:rsid w:val="00437ED3"/>
    <w:rsid w:val="00462CAB"/>
    <w:rsid w:val="004645F7"/>
    <w:rsid w:val="00467293"/>
    <w:rsid w:val="00471DE4"/>
    <w:rsid w:val="004770D8"/>
    <w:rsid w:val="004B1EC6"/>
    <w:rsid w:val="004D0F04"/>
    <w:rsid w:val="004F0B05"/>
    <w:rsid w:val="0051012B"/>
    <w:rsid w:val="00562B60"/>
    <w:rsid w:val="00562D69"/>
    <w:rsid w:val="00564030"/>
    <w:rsid w:val="00567D40"/>
    <w:rsid w:val="00586CE3"/>
    <w:rsid w:val="00587847"/>
    <w:rsid w:val="005978CB"/>
    <w:rsid w:val="005D5D99"/>
    <w:rsid w:val="005E0606"/>
    <w:rsid w:val="005E07EB"/>
    <w:rsid w:val="00630A37"/>
    <w:rsid w:val="00637081"/>
    <w:rsid w:val="0065097A"/>
    <w:rsid w:val="00650B32"/>
    <w:rsid w:val="00656C5E"/>
    <w:rsid w:val="006613CA"/>
    <w:rsid w:val="00666BD8"/>
    <w:rsid w:val="006A4889"/>
    <w:rsid w:val="006A5AF4"/>
    <w:rsid w:val="006B6DD2"/>
    <w:rsid w:val="006D073E"/>
    <w:rsid w:val="006D09D1"/>
    <w:rsid w:val="006E1E3C"/>
    <w:rsid w:val="006F252F"/>
    <w:rsid w:val="007255C3"/>
    <w:rsid w:val="00751EB6"/>
    <w:rsid w:val="007611F6"/>
    <w:rsid w:val="007613E9"/>
    <w:rsid w:val="00764BD3"/>
    <w:rsid w:val="007708DF"/>
    <w:rsid w:val="00782DC2"/>
    <w:rsid w:val="007B238F"/>
    <w:rsid w:val="007B71F1"/>
    <w:rsid w:val="007D3B62"/>
    <w:rsid w:val="007D6C03"/>
    <w:rsid w:val="007E17FC"/>
    <w:rsid w:val="007F6A9C"/>
    <w:rsid w:val="0082292E"/>
    <w:rsid w:val="00836EB0"/>
    <w:rsid w:val="008400E0"/>
    <w:rsid w:val="008428A3"/>
    <w:rsid w:val="00843DC9"/>
    <w:rsid w:val="00873D43"/>
    <w:rsid w:val="0089105C"/>
    <w:rsid w:val="00892D39"/>
    <w:rsid w:val="008A6A36"/>
    <w:rsid w:val="008A784B"/>
    <w:rsid w:val="008C2703"/>
    <w:rsid w:val="008C541F"/>
    <w:rsid w:val="008D1295"/>
    <w:rsid w:val="008F1D0A"/>
    <w:rsid w:val="0090256E"/>
    <w:rsid w:val="00911BFE"/>
    <w:rsid w:val="009337E1"/>
    <w:rsid w:val="00966107"/>
    <w:rsid w:val="0098138D"/>
    <w:rsid w:val="009A3914"/>
    <w:rsid w:val="009E32F4"/>
    <w:rsid w:val="009E5761"/>
    <w:rsid w:val="009E7142"/>
    <w:rsid w:val="00A212F8"/>
    <w:rsid w:val="00A3625F"/>
    <w:rsid w:val="00A74C2B"/>
    <w:rsid w:val="00AB303F"/>
    <w:rsid w:val="00AF47E2"/>
    <w:rsid w:val="00B31C14"/>
    <w:rsid w:val="00B4000C"/>
    <w:rsid w:val="00B5351F"/>
    <w:rsid w:val="00B57592"/>
    <w:rsid w:val="00B8603D"/>
    <w:rsid w:val="00BB7427"/>
    <w:rsid w:val="00BC314F"/>
    <w:rsid w:val="00BD4C8C"/>
    <w:rsid w:val="00BD5740"/>
    <w:rsid w:val="00C1293C"/>
    <w:rsid w:val="00C211C8"/>
    <w:rsid w:val="00C27AB2"/>
    <w:rsid w:val="00C34D93"/>
    <w:rsid w:val="00C4390A"/>
    <w:rsid w:val="00C51178"/>
    <w:rsid w:val="00C5637D"/>
    <w:rsid w:val="00CA3032"/>
    <w:rsid w:val="00CB76D0"/>
    <w:rsid w:val="00CF6971"/>
    <w:rsid w:val="00D13EFA"/>
    <w:rsid w:val="00D300A3"/>
    <w:rsid w:val="00D412BB"/>
    <w:rsid w:val="00D42F07"/>
    <w:rsid w:val="00D465B6"/>
    <w:rsid w:val="00DA4163"/>
    <w:rsid w:val="00DD085B"/>
    <w:rsid w:val="00DE64EB"/>
    <w:rsid w:val="00E17214"/>
    <w:rsid w:val="00E30C2E"/>
    <w:rsid w:val="00E775C5"/>
    <w:rsid w:val="00E901DB"/>
    <w:rsid w:val="00E9093E"/>
    <w:rsid w:val="00E96C35"/>
    <w:rsid w:val="00EB00BC"/>
    <w:rsid w:val="00EB0A27"/>
    <w:rsid w:val="00EC36E8"/>
    <w:rsid w:val="00EC3A0D"/>
    <w:rsid w:val="00EC682E"/>
    <w:rsid w:val="00ED12D9"/>
    <w:rsid w:val="00ED5B82"/>
    <w:rsid w:val="00ED70CB"/>
    <w:rsid w:val="00F04E99"/>
    <w:rsid w:val="00F13C46"/>
    <w:rsid w:val="00F278B3"/>
    <w:rsid w:val="00F37C48"/>
    <w:rsid w:val="00F46644"/>
    <w:rsid w:val="00F7435C"/>
    <w:rsid w:val="00F84147"/>
    <w:rsid w:val="00F914B7"/>
    <w:rsid w:val="00FC569F"/>
    <w:rsid w:val="00FD1791"/>
    <w:rsid w:val="00FE4A65"/>
    <w:rsid w:val="00FF4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72A2C09E"/>
  <w15:docId w15:val="{8B5B8188-4D65-4341-B800-2506871FB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Arial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sid w:val="00562B60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E17FC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E17FC"/>
    <w:pPr>
      <w:ind w:left="708"/>
    </w:pPr>
  </w:style>
  <w:style w:type="character" w:customStyle="1" w:styleId="berschrift1Zchn">
    <w:name w:val="Überschrift 1 Zchn"/>
    <w:link w:val="berschrift1"/>
    <w:uiPriority w:val="9"/>
    <w:rsid w:val="007E17FC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40UKSBrieftextStandard">
    <w:name w:val="4.0 UKS_Brieftext_Standard"/>
    <w:qFormat/>
    <w:rsid w:val="00012070"/>
    <w:pPr>
      <w:keepLines/>
      <w:spacing w:line="264" w:lineRule="auto"/>
    </w:pPr>
    <w:rPr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7E17F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E17FC"/>
  </w:style>
  <w:style w:type="paragraph" w:styleId="Fuzeile">
    <w:name w:val="footer"/>
    <w:basedOn w:val="Standard"/>
    <w:link w:val="FuzeileZchn"/>
    <w:uiPriority w:val="99"/>
    <w:unhideWhenUsed/>
    <w:rsid w:val="007E17F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E17F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E1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7E17FC"/>
    <w:rPr>
      <w:rFonts w:ascii="Tahoma" w:hAnsi="Tahoma" w:cs="Tahoma"/>
      <w:sz w:val="16"/>
      <w:szCs w:val="16"/>
    </w:rPr>
  </w:style>
  <w:style w:type="paragraph" w:customStyle="1" w:styleId="11KopfzeileZentrumfr">
    <w:name w:val="1.1 Kopfzeile &quot;Zentrum für...&quot;"/>
    <w:qFormat/>
    <w:rsid w:val="00F278B3"/>
    <w:rPr>
      <w:b/>
      <w:sz w:val="14"/>
      <w:szCs w:val="14"/>
    </w:rPr>
  </w:style>
  <w:style w:type="paragraph" w:customStyle="1" w:styleId="12KopfzeileKlinikfr">
    <w:name w:val="1.2 Kopfzeile &quot;Klinik für...&quot;"/>
    <w:qFormat/>
    <w:rsid w:val="00F278B3"/>
    <w:rPr>
      <w:b/>
      <w:sz w:val="14"/>
      <w:szCs w:val="14"/>
    </w:rPr>
  </w:style>
  <w:style w:type="paragraph" w:customStyle="1" w:styleId="13KopfzeileKlinikbezeichnung">
    <w:name w:val="1.3 Kopfzeile &quot;Klinikbezeichnung&quot;"/>
    <w:qFormat/>
    <w:rsid w:val="00F278B3"/>
    <w:pPr>
      <w:spacing w:line="264" w:lineRule="auto"/>
    </w:pPr>
    <w:rPr>
      <w:sz w:val="22"/>
      <w:szCs w:val="14"/>
    </w:rPr>
  </w:style>
  <w:style w:type="paragraph" w:customStyle="1" w:styleId="14KopfzeileKlinikzusatz">
    <w:name w:val="1.4 Kopfzeile &quot;Klinikzusatz&quot;"/>
    <w:qFormat/>
    <w:rsid w:val="00F278B3"/>
    <w:pPr>
      <w:spacing w:line="264" w:lineRule="auto"/>
    </w:pPr>
    <w:rPr>
      <w:sz w:val="14"/>
    </w:rPr>
  </w:style>
  <w:style w:type="paragraph" w:customStyle="1" w:styleId="15KopfzeileDirektor">
    <w:name w:val="1.5 Kopfzeile &quot;Direktor...&quot;"/>
    <w:qFormat/>
    <w:rsid w:val="006D09D1"/>
    <w:rPr>
      <w:b/>
      <w:sz w:val="14"/>
      <w:szCs w:val="14"/>
    </w:rPr>
  </w:style>
  <w:style w:type="paragraph" w:customStyle="1" w:styleId="21KopfzeileFensterzeileFett">
    <w:name w:val="2.1 Kopfzeile &quot;Fensterzeile Fett&quot;"/>
    <w:qFormat/>
    <w:rsid w:val="006D09D1"/>
    <w:rPr>
      <w:b/>
      <w:sz w:val="12"/>
      <w:szCs w:val="14"/>
    </w:rPr>
  </w:style>
  <w:style w:type="paragraph" w:customStyle="1" w:styleId="22KopfzeileFensterzeilenormal">
    <w:name w:val="2.2 Kopfzeile &quot;Fensterzeile normal&quot;"/>
    <w:qFormat/>
    <w:rsid w:val="00F278B3"/>
    <w:rPr>
      <w:sz w:val="12"/>
      <w:szCs w:val="14"/>
    </w:rPr>
  </w:style>
  <w:style w:type="paragraph" w:customStyle="1" w:styleId="31RechteSpalteFett">
    <w:name w:val="3.1 Rechte Spalte Fett"/>
    <w:qFormat/>
    <w:rsid w:val="0051012B"/>
    <w:rPr>
      <w:b/>
      <w:sz w:val="14"/>
      <w:szCs w:val="14"/>
    </w:rPr>
  </w:style>
  <w:style w:type="paragraph" w:customStyle="1" w:styleId="32RechteSpaltenormal">
    <w:name w:val="3.2 Rechte Spalte normal"/>
    <w:qFormat/>
    <w:rsid w:val="0051012B"/>
    <w:rPr>
      <w:sz w:val="14"/>
      <w:szCs w:val="14"/>
    </w:rPr>
  </w:style>
  <w:style w:type="character" w:styleId="Hervorhebung">
    <w:name w:val="Emphasis"/>
    <w:uiPriority w:val="20"/>
    <w:qFormat/>
    <w:rsid w:val="009E32F4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312647"/>
    <w:rPr>
      <w:color w:val="0000FF" w:themeColor="hyperlink"/>
      <w:u w:val="single"/>
    </w:rPr>
  </w:style>
  <w:style w:type="table" w:styleId="Tabellenraster">
    <w:name w:val="Table Grid"/>
    <w:basedOn w:val="NormaleTabelle"/>
    <w:uiPriority w:val="59"/>
    <w:rsid w:val="0022039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6KopfzeileUniversittsklinikumdesSaarlandes">
    <w:name w:val="1.6 Kopfzeile &quot;Universitätsklinikum des Saarlandes&quot;"/>
    <w:basedOn w:val="Kopfzeile"/>
    <w:qFormat/>
    <w:rsid w:val="003275D8"/>
    <w:rPr>
      <w:b/>
      <w:color w:val="0F376A"/>
      <w:sz w:val="14"/>
    </w:rPr>
  </w:style>
  <w:style w:type="character" w:customStyle="1" w:styleId="hgkelc">
    <w:name w:val="hgkelc"/>
    <w:basedOn w:val="Absatz-Standardschriftart"/>
    <w:rsid w:val="009A3914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A39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A3914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bsatz-Standardschriftart"/>
    <w:rsid w:val="009A3914"/>
  </w:style>
  <w:style w:type="paragraph" w:styleId="Textkrper">
    <w:name w:val="Body Text"/>
    <w:basedOn w:val="Standard"/>
    <w:link w:val="TextkrperZchn"/>
    <w:uiPriority w:val="99"/>
    <w:rsid w:val="00126754"/>
    <w:pPr>
      <w:widowControl w:val="0"/>
      <w:tabs>
        <w:tab w:val="left" w:leader="hyphen" w:pos="1140"/>
      </w:tabs>
      <w:spacing w:after="0" w:line="240" w:lineRule="auto"/>
      <w:ind w:right="142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TextkrperZchn">
    <w:name w:val="Textkörper Zchn"/>
    <w:basedOn w:val="Absatz-Standardschriftart"/>
    <w:link w:val="Textkrper"/>
    <w:uiPriority w:val="99"/>
    <w:rsid w:val="00126754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5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7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7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ibert_a\Desktop\Dokumente\Briefkopf%20IMED%20MED%20V-%20Allgemei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B2099FB44EB4D4DB168CFCB7D2651F7" ma:contentTypeVersion="1" ma:contentTypeDescription="Ein neues Dokument erstellen." ma:contentTypeScope="" ma:versionID="83265311680b678c1e637eabe84ab6a6">
  <xsd:schema xmlns:xsd="http://www.w3.org/2001/XMLSchema" xmlns:xs="http://www.w3.org/2001/XMLSchema" xmlns:p="http://schemas.microsoft.com/office/2006/metadata/properties" xmlns:ns2="6ca2c7e2-1afb-422b-9c07-e7be9c1e5161" targetNamespace="http://schemas.microsoft.com/office/2006/metadata/properties" ma:root="true" ma:fieldsID="f3a199296b6466a11d711f43efa6ca48" ns2:_="">
    <xsd:import namespace="6ca2c7e2-1afb-422b-9c07-e7be9c1e5161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2c7e2-1afb-422b-9c07-e7be9c1e51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E3EC8B-A9E7-4E92-B6D8-C792F3FCB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2c7e2-1afb-422b-9c07-e7be9c1e5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3B5D50-841E-46AA-929A-3F059450B3DD}">
  <ds:schemaRefs>
    <ds:schemaRef ds:uri="http://schemas.openxmlformats.org/package/2006/metadata/core-properties"/>
    <ds:schemaRef ds:uri="http://schemas.microsoft.com/office/infopath/2007/PartnerControls"/>
    <ds:schemaRef ds:uri="http://purl.org/dc/terms/"/>
    <ds:schemaRef ds:uri="6ca2c7e2-1afb-422b-9c07-e7be9c1e5161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F21BCAF7-6EA3-45CB-8777-6C931FD6BB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E91524-BC56-4ED6-B560-9FC44EAD0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Briefkopf IMED MED V- Allgemein.dotx</Template>
  <TotalTime>0</TotalTime>
  <Pages>1</Pages>
  <Words>219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Universitätsklinikum des Saarlandes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Seibert, Anna-Louisa</dc:creator>
  <cp:lastModifiedBy>Jan Stratmann</cp:lastModifiedBy>
  <cp:revision>2</cp:revision>
  <cp:lastPrinted>2025-09-15T07:25:00Z</cp:lastPrinted>
  <dcterms:created xsi:type="dcterms:W3CDTF">2026-01-23T10:18:00Z</dcterms:created>
  <dcterms:modified xsi:type="dcterms:W3CDTF">2026-01-23T10:18:00Z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0x010100DB2099FB44EB4D4DB168CFCB7D2651F7</vt:lpwstr>
  </property>
</Properties>
</file>